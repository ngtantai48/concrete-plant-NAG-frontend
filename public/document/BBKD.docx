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2816"/>
        <w:gridCol w:w="2587"/>
        <w:gridCol w:w="1196"/>
        <w:gridCol w:w="2689"/>
      </w:tblGrid>
      <w:tr w:rsidR="006F0C30" w:rsidRPr="00791DB2" w14:paraId="24052822" w14:textId="77777777" w:rsidTr="00BB1335">
        <w:trPr>
          <w:jc w:val="center"/>
        </w:trPr>
        <w:tc>
          <w:tcPr>
            <w:tcW w:w="5000" w:type="pct"/>
            <w:gridSpan w:val="4"/>
            <w:vAlign w:val="center"/>
          </w:tcPr>
          <w:p w14:paraId="4351610E" w14:textId="77777777" w:rsidR="006F0C30" w:rsidRPr="00791DB2" w:rsidRDefault="006F0C30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fr-FR"/>
              </w:rPr>
            </w:pPr>
            <w:r w:rsidRPr="00791DB2">
              <w:rPr>
                <w:sz w:val="24"/>
                <w:szCs w:val="24"/>
              </w:rPr>
              <w:t>Kiểm định</w:t>
            </w:r>
            <w:r w:rsidR="00544417" w:rsidRPr="00791DB2">
              <w:rPr>
                <w:sz w:val="24"/>
                <w:szCs w:val="24"/>
              </w:rPr>
              <w:t xml:space="preserve"> lần</w:t>
            </w:r>
            <w:r w:rsidR="00A816CA" w:rsidRPr="00791DB2">
              <w:rPr>
                <w:sz w:val="24"/>
                <w:szCs w:val="24"/>
              </w:rPr>
              <w:t xml:space="preserve"> đầu</w:t>
            </w:r>
            <w:r w:rsidRPr="00791DB2">
              <w:rPr>
                <w:sz w:val="24"/>
                <w:szCs w:val="24"/>
              </w:rPr>
              <w:t>….</w:t>
            </w:r>
            <w:r w:rsidRPr="00791DB2">
              <w:rPr>
                <w:b/>
                <w:sz w:val="24"/>
                <w:szCs w:val="24"/>
              </w:rPr>
              <w:sym w:font="Wingdings" w:char="F06F"/>
            </w:r>
            <w:r w:rsidRPr="00791DB2">
              <w:rPr>
                <w:sz w:val="24"/>
                <w:szCs w:val="24"/>
              </w:rPr>
              <w:t xml:space="preserve">         Kiểm định định kỳ:….</w:t>
            </w:r>
            <w:r w:rsidR="007A7267" w:rsidRPr="00C505A2">
              <w:rPr>
                <w:b/>
                <w:bCs/>
                <w:sz w:val="24"/>
                <w:szCs w:val="24"/>
                <w:lang w:val="nl-NL"/>
              </w:rPr>
              <w:t xml:space="preserve"> </w:t>
            </w:r>
            <w:r w:rsidR="00923DB3" w:rsidRPr="00791DB2">
              <w:rPr>
                <w:b/>
                <w:sz w:val="24"/>
                <w:szCs w:val="24"/>
              </w:rPr>
              <w:sym w:font="Wingdings" w:char="F06F"/>
            </w:r>
            <w:r w:rsidRPr="00791DB2">
              <w:rPr>
                <w:b/>
                <w:sz w:val="24"/>
                <w:szCs w:val="24"/>
              </w:rPr>
              <w:t xml:space="preserve">         </w:t>
            </w:r>
            <w:r w:rsidRPr="00791DB2">
              <w:rPr>
                <w:sz w:val="24"/>
                <w:szCs w:val="24"/>
              </w:rPr>
              <w:t>Kiểm định bất thường:….</w:t>
            </w:r>
            <w:r w:rsidRPr="00791DB2">
              <w:rPr>
                <w:b/>
                <w:sz w:val="24"/>
                <w:szCs w:val="24"/>
              </w:rPr>
              <w:sym w:font="Wingdings" w:char="F06F"/>
            </w:r>
          </w:p>
        </w:tc>
      </w:tr>
      <w:tr w:rsidR="00544417" w:rsidRPr="00791DB2" w14:paraId="5D0EBE37" w14:textId="77777777" w:rsidTr="00BB1335">
        <w:trPr>
          <w:trHeight w:val="308"/>
          <w:jc w:val="center"/>
        </w:trPr>
        <w:tc>
          <w:tcPr>
            <w:tcW w:w="1536" w:type="pct"/>
            <w:vAlign w:val="center"/>
          </w:tcPr>
          <w:p w14:paraId="74E17637" w14:textId="77777777" w:rsidR="00544417" w:rsidRPr="00791DB2" w:rsidRDefault="00544417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fr-FR"/>
              </w:rPr>
            </w:pPr>
            <w:r w:rsidRPr="00791DB2">
              <w:rPr>
                <w:sz w:val="24"/>
                <w:szCs w:val="24"/>
                <w:lang w:val="fr-FR"/>
              </w:rPr>
              <w:t>Tên công trình</w:t>
            </w:r>
          </w:p>
        </w:tc>
        <w:tc>
          <w:tcPr>
            <w:tcW w:w="3464" w:type="pct"/>
            <w:gridSpan w:val="3"/>
          </w:tcPr>
          <w:p w14:paraId="08812255" w14:textId="77777777" w:rsidR="00544417" w:rsidRPr="0075113E" w:rsidRDefault="00544417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vi-VN"/>
              </w:rPr>
            </w:pPr>
          </w:p>
        </w:tc>
      </w:tr>
      <w:tr w:rsidR="00544417" w:rsidRPr="00791DB2" w14:paraId="2C448688" w14:textId="77777777" w:rsidTr="00BB1335">
        <w:trPr>
          <w:trHeight w:val="308"/>
          <w:jc w:val="center"/>
        </w:trPr>
        <w:tc>
          <w:tcPr>
            <w:tcW w:w="1536" w:type="pct"/>
            <w:vAlign w:val="center"/>
          </w:tcPr>
          <w:p w14:paraId="19A42BAF" w14:textId="77777777" w:rsidR="00544417" w:rsidRPr="00791DB2" w:rsidRDefault="00544417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fr-FR"/>
              </w:rPr>
            </w:pPr>
            <w:r w:rsidRPr="00791DB2">
              <w:rPr>
                <w:sz w:val="24"/>
                <w:szCs w:val="24"/>
                <w:lang w:val="fr-FR"/>
              </w:rPr>
              <w:t>Tên mẫu</w:t>
            </w:r>
          </w:p>
        </w:tc>
        <w:tc>
          <w:tcPr>
            <w:tcW w:w="3464" w:type="pct"/>
            <w:gridSpan w:val="3"/>
          </w:tcPr>
          <w:p w14:paraId="4A2C9B09" w14:textId="77777777" w:rsidR="00544417" w:rsidRPr="0075113E" w:rsidRDefault="0075113E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{namedoc|check}</w:t>
            </w:r>
          </w:p>
        </w:tc>
      </w:tr>
      <w:tr w:rsidR="006F0C30" w:rsidRPr="00791DB2" w14:paraId="08D4221D" w14:textId="77777777" w:rsidTr="00BB1335">
        <w:trPr>
          <w:jc w:val="center"/>
        </w:trPr>
        <w:tc>
          <w:tcPr>
            <w:tcW w:w="1536" w:type="pct"/>
            <w:vAlign w:val="center"/>
          </w:tcPr>
          <w:p w14:paraId="5BE9D636" w14:textId="77777777" w:rsidR="006F0C30" w:rsidRPr="00791DB2" w:rsidRDefault="006F0C30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</w:rPr>
            </w:pPr>
            <w:r w:rsidRPr="00791DB2">
              <w:rPr>
                <w:sz w:val="24"/>
                <w:szCs w:val="24"/>
              </w:rPr>
              <w:t xml:space="preserve">Nơi </w:t>
            </w:r>
            <w:r w:rsidR="00544417" w:rsidRPr="00791DB2">
              <w:rPr>
                <w:sz w:val="24"/>
                <w:szCs w:val="24"/>
              </w:rPr>
              <w:t>kiểm định</w:t>
            </w:r>
          </w:p>
        </w:tc>
        <w:tc>
          <w:tcPr>
            <w:tcW w:w="3464" w:type="pct"/>
            <w:gridSpan w:val="3"/>
          </w:tcPr>
          <w:p w14:paraId="34CBC869" w14:textId="77777777" w:rsidR="006F0C30" w:rsidRPr="0075113E" w:rsidRDefault="0075113E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{testing_location|check}</w:t>
            </w:r>
          </w:p>
        </w:tc>
      </w:tr>
      <w:tr w:rsidR="006F0C30" w:rsidRPr="00791DB2" w14:paraId="6E8EC617" w14:textId="77777777" w:rsidTr="00BB1335">
        <w:trPr>
          <w:jc w:val="center"/>
        </w:trPr>
        <w:tc>
          <w:tcPr>
            <w:tcW w:w="1536" w:type="pct"/>
            <w:vAlign w:val="center"/>
          </w:tcPr>
          <w:p w14:paraId="4D2D6E54" w14:textId="77777777" w:rsidR="006F0C30" w:rsidRPr="00791DB2" w:rsidRDefault="006F0C30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</w:rPr>
            </w:pPr>
            <w:r w:rsidRPr="00791DB2">
              <w:rPr>
                <w:sz w:val="24"/>
                <w:szCs w:val="24"/>
              </w:rPr>
              <w:t xml:space="preserve">Phương pháp kiểm </w:t>
            </w:r>
            <w:r w:rsidR="00544417" w:rsidRPr="00791DB2">
              <w:rPr>
                <w:sz w:val="24"/>
                <w:szCs w:val="24"/>
              </w:rPr>
              <w:t>định</w:t>
            </w:r>
          </w:p>
        </w:tc>
        <w:tc>
          <w:tcPr>
            <w:tcW w:w="3464" w:type="pct"/>
            <w:gridSpan w:val="3"/>
          </w:tcPr>
          <w:p w14:paraId="62EE6468" w14:textId="77777777" w:rsidR="006F0C30" w:rsidRPr="0075113E" w:rsidRDefault="0075113E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{test_method|check}</w:t>
            </w:r>
          </w:p>
        </w:tc>
      </w:tr>
      <w:tr w:rsidR="006F0C30" w:rsidRPr="00791DB2" w14:paraId="2B032D36" w14:textId="77777777" w:rsidTr="00BB1335">
        <w:trPr>
          <w:jc w:val="center"/>
        </w:trPr>
        <w:tc>
          <w:tcPr>
            <w:tcW w:w="1536" w:type="pct"/>
            <w:vAlign w:val="center"/>
          </w:tcPr>
          <w:p w14:paraId="7652582A" w14:textId="77777777" w:rsidR="006F0C30" w:rsidRPr="00791DB2" w:rsidRDefault="006F0C30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</w:rPr>
            </w:pPr>
            <w:r w:rsidRPr="00791DB2">
              <w:rPr>
                <w:sz w:val="24"/>
                <w:szCs w:val="24"/>
              </w:rPr>
              <w:t xml:space="preserve">Ngày </w:t>
            </w:r>
            <w:r w:rsidR="00544417" w:rsidRPr="00791DB2">
              <w:rPr>
                <w:sz w:val="24"/>
                <w:szCs w:val="24"/>
              </w:rPr>
              <w:t>kiểm định</w:t>
            </w:r>
          </w:p>
        </w:tc>
        <w:tc>
          <w:tcPr>
            <w:tcW w:w="1334" w:type="pct"/>
          </w:tcPr>
          <w:p w14:paraId="500D2E2E" w14:textId="77777777" w:rsidR="006F0C30" w:rsidRPr="00B72067" w:rsidRDefault="00B72067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{received_date|vn_date}</w:t>
            </w:r>
          </w:p>
        </w:tc>
        <w:tc>
          <w:tcPr>
            <w:tcW w:w="663" w:type="pct"/>
          </w:tcPr>
          <w:p w14:paraId="24B17C58" w14:textId="77777777" w:rsidR="006F0C30" w:rsidRPr="00791DB2" w:rsidRDefault="006F0C30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</w:rPr>
            </w:pPr>
            <w:r w:rsidRPr="00791DB2">
              <w:rPr>
                <w:sz w:val="24"/>
                <w:szCs w:val="24"/>
              </w:rPr>
              <w:t>Số phiếu:</w:t>
            </w:r>
          </w:p>
        </w:tc>
        <w:tc>
          <w:tcPr>
            <w:tcW w:w="1467" w:type="pct"/>
          </w:tcPr>
          <w:p w14:paraId="47FC0972" w14:textId="77777777" w:rsidR="006F0C30" w:rsidRPr="00791DB2" w:rsidRDefault="006F0C30" w:rsidP="00544417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</w:rPr>
            </w:pPr>
          </w:p>
        </w:tc>
      </w:tr>
    </w:tbl>
    <w:p w14:paraId="33EA3F71" w14:textId="77777777" w:rsidR="00544417" w:rsidRPr="00791DB2" w:rsidRDefault="00544417" w:rsidP="00544417">
      <w:pPr>
        <w:tabs>
          <w:tab w:val="left" w:pos="1134"/>
        </w:tabs>
        <w:spacing w:before="100" w:after="100"/>
        <w:rPr>
          <w:b/>
          <w:i/>
          <w:sz w:val="24"/>
          <w:szCs w:val="24"/>
        </w:rPr>
      </w:pPr>
      <w:r w:rsidRPr="00791DB2">
        <w:rPr>
          <w:b/>
          <w:sz w:val="24"/>
          <w:szCs w:val="24"/>
        </w:rPr>
        <w:t>I- THÔNG SỐ KỸ THUẬT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0"/>
        <w:gridCol w:w="1546"/>
        <w:gridCol w:w="2707"/>
        <w:gridCol w:w="2235"/>
      </w:tblGrid>
      <w:tr w:rsidR="00DF2586" w:rsidRPr="00791DB2" w14:paraId="39BE6413" w14:textId="77777777" w:rsidTr="00E57BCC">
        <w:trPr>
          <w:trHeight w:val="324"/>
          <w:jc w:val="center"/>
        </w:trPr>
        <w:tc>
          <w:tcPr>
            <w:tcW w:w="1507" w:type="pct"/>
            <w:vAlign w:val="center"/>
          </w:tcPr>
          <w:p w14:paraId="3C90AF30" w14:textId="77777777" w:rsidR="00DF2586" w:rsidRPr="00791DB2" w:rsidRDefault="00E57BCC" w:rsidP="00DF2586">
            <w:pPr>
              <w:tabs>
                <w:tab w:val="left" w:pos="1134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{#spec}{col1.label}</w:t>
            </w:r>
          </w:p>
        </w:tc>
        <w:tc>
          <w:tcPr>
            <w:tcW w:w="832" w:type="pct"/>
            <w:vAlign w:val="center"/>
          </w:tcPr>
          <w:p w14:paraId="159D95D0" w14:textId="77777777" w:rsidR="00DF2586" w:rsidRPr="00791DB2" w:rsidRDefault="00E57BCC" w:rsidP="00DF2586">
            <w:pPr>
              <w:tabs>
                <w:tab w:val="left" w:pos="1134"/>
              </w:tabs>
              <w:spacing w:before="40" w:after="40"/>
              <w:ind w:left="-108" w:right="-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{col1.value}</w:t>
            </w:r>
          </w:p>
        </w:tc>
        <w:tc>
          <w:tcPr>
            <w:tcW w:w="1457" w:type="pct"/>
            <w:vAlign w:val="center"/>
          </w:tcPr>
          <w:p w14:paraId="59890A14" w14:textId="77777777" w:rsidR="00DF2586" w:rsidRPr="00791DB2" w:rsidRDefault="00E57BCC" w:rsidP="002743AE">
            <w:pPr>
              <w:tabs>
                <w:tab w:val="left" w:pos="1134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{col2.label}</w:t>
            </w:r>
          </w:p>
        </w:tc>
        <w:tc>
          <w:tcPr>
            <w:tcW w:w="1203" w:type="pct"/>
            <w:vAlign w:val="center"/>
          </w:tcPr>
          <w:p w14:paraId="79547FF9" w14:textId="77777777" w:rsidR="00DF2586" w:rsidRPr="00791DB2" w:rsidRDefault="00E57BCC" w:rsidP="00DF2586">
            <w:pPr>
              <w:tabs>
                <w:tab w:val="left" w:pos="1134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{col2.value}{/spec}</w:t>
            </w:r>
          </w:p>
        </w:tc>
      </w:tr>
    </w:tbl>
    <w:p w14:paraId="5812070A" w14:textId="77777777" w:rsidR="00544417" w:rsidRPr="00791DB2" w:rsidRDefault="00544417" w:rsidP="00544417">
      <w:pPr>
        <w:tabs>
          <w:tab w:val="left" w:pos="1134"/>
        </w:tabs>
        <w:spacing w:before="100" w:after="100"/>
        <w:rPr>
          <w:b/>
          <w:sz w:val="24"/>
          <w:szCs w:val="24"/>
        </w:rPr>
      </w:pPr>
      <w:r w:rsidRPr="00791DB2">
        <w:rPr>
          <w:b/>
          <w:sz w:val="24"/>
          <w:szCs w:val="24"/>
        </w:rPr>
        <w:t xml:space="preserve">II- SỐ LIỆU </w:t>
      </w:r>
      <w:r w:rsidRPr="00791DB2">
        <w:rPr>
          <w:b/>
          <w:caps/>
          <w:sz w:val="24"/>
          <w:szCs w:val="24"/>
        </w:rPr>
        <w:t>kiểm định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2529"/>
        <w:gridCol w:w="576"/>
        <w:gridCol w:w="2226"/>
        <w:gridCol w:w="677"/>
        <w:gridCol w:w="2110"/>
      </w:tblGrid>
      <w:tr w:rsidR="00DF2586" w:rsidRPr="00791DB2" w14:paraId="1CBE10B0" w14:textId="77777777" w:rsidTr="00BB1335">
        <w:trPr>
          <w:trHeight w:val="345"/>
          <w:jc w:val="center"/>
        </w:trPr>
        <w:tc>
          <w:tcPr>
            <w:tcW w:w="1518" w:type="pct"/>
          </w:tcPr>
          <w:p w14:paraId="46A4F82E" w14:textId="77777777" w:rsidR="00DF2586" w:rsidRPr="00791DB2" w:rsidRDefault="00DF2586" w:rsidP="00DF2586">
            <w:pPr>
              <w:tabs>
                <w:tab w:val="left" w:pos="1134"/>
              </w:tabs>
              <w:spacing w:before="60" w:after="60"/>
              <w:ind w:right="-98" w:hanging="8"/>
              <w:jc w:val="center"/>
              <w:rPr>
                <w:sz w:val="24"/>
                <w:szCs w:val="24"/>
              </w:rPr>
            </w:pPr>
            <w:r w:rsidRPr="00791DB2">
              <w:rPr>
                <w:sz w:val="24"/>
                <w:szCs w:val="24"/>
              </w:rPr>
              <w:t>Nhiệt độ môi trường (</w:t>
            </w:r>
            <w:r w:rsidRPr="00791DB2">
              <w:rPr>
                <w:sz w:val="24"/>
                <w:szCs w:val="24"/>
                <w:vertAlign w:val="superscript"/>
              </w:rPr>
              <w:t>o</w:t>
            </w:r>
            <w:r w:rsidRPr="00791DB2">
              <w:rPr>
                <w:sz w:val="24"/>
                <w:szCs w:val="24"/>
              </w:rPr>
              <w:t>C)</w:t>
            </w:r>
          </w:p>
        </w:tc>
        <w:tc>
          <w:tcPr>
            <w:tcW w:w="721" w:type="pct"/>
          </w:tcPr>
          <w:p w14:paraId="41D1C59E" w14:textId="77777777" w:rsidR="00DF2586" w:rsidRPr="00791DB2" w:rsidRDefault="00A90C72" w:rsidP="00DF2586">
            <w:pPr>
              <w:tabs>
                <w:tab w:val="left" w:pos="1134"/>
              </w:tabs>
              <w:spacing w:before="60" w:after="60"/>
              <w:jc w:val="center"/>
              <w:rPr>
                <w:sz w:val="24"/>
                <w:szCs w:val="24"/>
                <w:lang w:eastAsia="zh-TW"/>
              </w:rPr>
            </w:pPr>
            <w:r w:rsidRPr="003E0F2A">
              <w:t>{env.env_temperature }</w:t>
            </w:r>
          </w:p>
        </w:tc>
        <w:tc>
          <w:tcPr>
            <w:tcW w:w="796" w:type="pct"/>
          </w:tcPr>
          <w:p w14:paraId="27970E20" w14:textId="77777777" w:rsidR="00DF2586" w:rsidRPr="00791DB2" w:rsidRDefault="00DF2586" w:rsidP="00DF2586">
            <w:pPr>
              <w:tabs>
                <w:tab w:val="left" w:pos="1134"/>
              </w:tabs>
              <w:spacing w:before="60" w:after="60"/>
              <w:jc w:val="center"/>
              <w:rPr>
                <w:sz w:val="24"/>
                <w:szCs w:val="24"/>
                <w:lang w:eastAsia="zh-TW"/>
              </w:rPr>
            </w:pPr>
            <w:r w:rsidRPr="00791DB2">
              <w:rPr>
                <w:sz w:val="24"/>
                <w:szCs w:val="24"/>
                <w:lang w:eastAsia="zh-TW"/>
              </w:rPr>
              <w:t>Độ ẩm (%)</w:t>
            </w:r>
          </w:p>
        </w:tc>
        <w:tc>
          <w:tcPr>
            <w:tcW w:w="552" w:type="pct"/>
          </w:tcPr>
          <w:p w14:paraId="69059F4A" w14:textId="77777777" w:rsidR="00DF2586" w:rsidRPr="00791DB2" w:rsidRDefault="00A90C72" w:rsidP="00A90C72">
            <w:pPr>
              <w:tabs>
                <w:tab w:val="left" w:pos="1134"/>
              </w:tabs>
              <w:spacing w:before="60" w:after="60"/>
              <w:rPr>
                <w:sz w:val="24"/>
                <w:szCs w:val="24"/>
                <w:lang w:eastAsia="zh-TW"/>
              </w:rPr>
            </w:pPr>
            <w:r w:rsidRPr="003E0F2A">
              <w:t>{env.env_humidity }</w:t>
            </w:r>
          </w:p>
        </w:tc>
        <w:tc>
          <w:tcPr>
            <w:tcW w:w="716" w:type="pct"/>
          </w:tcPr>
          <w:p w14:paraId="17BCC688" w14:textId="77777777" w:rsidR="00DF2586" w:rsidRPr="00791DB2" w:rsidRDefault="00DF2586" w:rsidP="00DF2586">
            <w:pPr>
              <w:tabs>
                <w:tab w:val="left" w:pos="1134"/>
              </w:tabs>
              <w:spacing w:before="60" w:after="60"/>
              <w:jc w:val="center"/>
              <w:rPr>
                <w:sz w:val="24"/>
                <w:szCs w:val="24"/>
              </w:rPr>
            </w:pPr>
            <w:r w:rsidRPr="00791DB2">
              <w:rPr>
                <w:sz w:val="24"/>
                <w:szCs w:val="24"/>
              </w:rPr>
              <w:t>Thời tiết</w:t>
            </w:r>
          </w:p>
        </w:tc>
        <w:tc>
          <w:tcPr>
            <w:tcW w:w="698" w:type="pct"/>
            <w:vAlign w:val="center"/>
          </w:tcPr>
          <w:p w14:paraId="4019116B" w14:textId="77777777" w:rsidR="00DF2586" w:rsidRPr="00791DB2" w:rsidRDefault="00A90C72" w:rsidP="00DF2586">
            <w:pPr>
              <w:spacing w:before="60" w:after="60"/>
              <w:jc w:val="both"/>
              <w:rPr>
                <w:sz w:val="24"/>
                <w:szCs w:val="24"/>
                <w:lang w:val="nl-NL"/>
              </w:rPr>
            </w:pPr>
            <w:r w:rsidRPr="003E0F2A">
              <w:t>{env.env_weather }</w:t>
            </w:r>
          </w:p>
        </w:tc>
      </w:tr>
    </w:tbl>
    <w:p w14:paraId="4DA17EFE" w14:textId="5E4FE9E8" w:rsidR="009E3829" w:rsidRDefault="00544417" w:rsidP="00544417">
      <w:pPr>
        <w:tabs>
          <w:tab w:val="left" w:pos="1134"/>
        </w:tabs>
        <w:spacing w:before="100" w:after="100"/>
        <w:rPr>
          <w:b/>
          <w:caps/>
          <w:sz w:val="24"/>
          <w:szCs w:val="24"/>
          <w:lang w:val="vi-VN"/>
        </w:rPr>
      </w:pPr>
      <w:r w:rsidRPr="00791DB2">
        <w:rPr>
          <w:b/>
          <w:caps/>
          <w:sz w:val="24"/>
          <w:szCs w:val="24"/>
        </w:rPr>
        <w:t>iii- kết quả kiểm định</w:t>
      </w:r>
    </w:p>
    <w:p w14:paraId="1E17EB19" w14:textId="4A7BAA80" w:rsidR="00383EA8" w:rsidRPr="00383EA8" w:rsidRDefault="00383EA8" w:rsidP="00544417">
      <w:pPr>
        <w:tabs>
          <w:tab w:val="left" w:pos="1134"/>
        </w:tabs>
        <w:spacing w:before="100" w:after="100"/>
        <w:rPr>
          <w:bCs/>
          <w:caps/>
          <w:sz w:val="24"/>
          <w:szCs w:val="24"/>
          <w:lang w:val="vi-VN"/>
        </w:rPr>
      </w:pPr>
      <w:r w:rsidRPr="00383EA8">
        <w:rPr>
          <w:bCs/>
          <w:caps/>
          <w:sz w:val="24"/>
          <w:szCs w:val="24"/>
          <w:lang w:val="vi-VN"/>
        </w:rPr>
        <w:t>~~TABLE~~</w:t>
      </w:r>
    </w:p>
    <w:p w14:paraId="2757A99A" w14:textId="77777777" w:rsidR="00544417" w:rsidRPr="00791DB2" w:rsidRDefault="00544417" w:rsidP="00544417">
      <w:pPr>
        <w:tabs>
          <w:tab w:val="left" w:pos="1020"/>
          <w:tab w:val="left" w:leader="dot" w:pos="9639"/>
        </w:tabs>
        <w:spacing w:before="120" w:after="120"/>
        <w:rPr>
          <w:b/>
          <w:sz w:val="24"/>
          <w:szCs w:val="24"/>
        </w:rPr>
      </w:pPr>
      <w:r w:rsidRPr="00791DB2">
        <w:rPr>
          <w:b/>
          <w:sz w:val="24"/>
          <w:szCs w:val="24"/>
        </w:rPr>
        <w:t>IV- GHI CHÚ</w:t>
      </w:r>
    </w:p>
    <w:p w14:paraId="7DD987E1" w14:textId="3530CB11" w:rsidR="00544417" w:rsidRPr="004A1F08" w:rsidRDefault="00544417" w:rsidP="004A1F08">
      <w:pPr>
        <w:tabs>
          <w:tab w:val="left" w:leader="dot" w:pos="9072"/>
        </w:tabs>
        <w:spacing w:before="120" w:after="120"/>
        <w:rPr>
          <w:sz w:val="24"/>
          <w:szCs w:val="24"/>
          <w:lang w:val="vi-VN"/>
        </w:rPr>
      </w:pPr>
      <w:r w:rsidRPr="00791DB2">
        <w:rPr>
          <w:sz w:val="24"/>
          <w:szCs w:val="24"/>
        </w:rPr>
        <w:tab/>
      </w:r>
    </w:p>
    <w:p w14:paraId="1D3EC0D8" w14:textId="77777777" w:rsidR="003730D7" w:rsidRPr="00791DB2" w:rsidRDefault="00544417" w:rsidP="00544417">
      <w:pPr>
        <w:tabs>
          <w:tab w:val="left" w:pos="1134"/>
        </w:tabs>
        <w:spacing w:before="120" w:after="120"/>
        <w:rPr>
          <w:b/>
          <w:sz w:val="24"/>
          <w:szCs w:val="24"/>
        </w:rPr>
      </w:pPr>
      <w:r w:rsidRPr="00791DB2">
        <w:rPr>
          <w:b/>
          <w:sz w:val="24"/>
          <w:szCs w:val="24"/>
        </w:rPr>
        <w:t>V- PHƯƠNG TIỆN KIỂM ĐỊNH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32"/>
        <w:gridCol w:w="2100"/>
        <w:gridCol w:w="7658"/>
      </w:tblGrid>
      <w:tr w:rsidR="00304737" w:rsidRPr="00791DB2" w14:paraId="79552E52" w14:textId="77777777" w:rsidTr="00BB1335">
        <w:trPr>
          <w:trHeight w:val="255"/>
          <w:jc w:val="center"/>
        </w:trPr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8ECEC" w14:textId="77777777" w:rsidR="00F16CDF" w:rsidRPr="00791DB2" w:rsidRDefault="00F16CDF" w:rsidP="00A816CA">
            <w:pPr>
              <w:tabs>
                <w:tab w:val="left" w:pos="1134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791DB2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37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5D408" w14:textId="77777777" w:rsidR="00F16CDF" w:rsidRPr="00791DB2" w:rsidRDefault="00F16CDF" w:rsidP="00A816CA">
            <w:pPr>
              <w:tabs>
                <w:tab w:val="left" w:pos="1134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791DB2">
              <w:rPr>
                <w:b/>
                <w:sz w:val="24"/>
                <w:szCs w:val="24"/>
              </w:rPr>
              <w:t>Tên thiết bị</w:t>
            </w:r>
          </w:p>
        </w:tc>
        <w:tc>
          <w:tcPr>
            <w:tcW w:w="225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3F684" w14:textId="77777777" w:rsidR="00F16CDF" w:rsidRPr="00791DB2" w:rsidRDefault="00F16CDF" w:rsidP="00A816CA">
            <w:pPr>
              <w:tabs>
                <w:tab w:val="left" w:pos="1134"/>
              </w:tabs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791DB2">
              <w:rPr>
                <w:b/>
                <w:sz w:val="24"/>
                <w:szCs w:val="24"/>
              </w:rPr>
              <w:t>Số Seri</w:t>
            </w:r>
          </w:p>
        </w:tc>
      </w:tr>
      <w:tr w:rsidR="00304737" w:rsidRPr="00791DB2" w14:paraId="4AF4AA77" w14:textId="77777777" w:rsidTr="00BB1335">
        <w:trPr>
          <w:trHeight w:val="255"/>
          <w:jc w:val="center"/>
        </w:trPr>
        <w:tc>
          <w:tcPr>
            <w:tcW w:w="375" w:type="pct"/>
            <w:tcBorders>
              <w:top w:val="single" w:sz="4" w:space="0" w:color="auto"/>
            </w:tcBorders>
            <w:vAlign w:val="center"/>
          </w:tcPr>
          <w:p w14:paraId="53DEF01B" w14:textId="2E8BE043" w:rsidR="00EC596A" w:rsidRPr="00FA75AC" w:rsidRDefault="00304737" w:rsidP="00FA75AC">
            <w:pPr>
              <w:tabs>
                <w:tab w:val="left" w:pos="1134"/>
              </w:tabs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{#equipments|addIndex|clean:'equipment_name'}{stt}</w:t>
            </w:r>
          </w:p>
        </w:tc>
        <w:tc>
          <w:tcPr>
            <w:tcW w:w="2373" w:type="pct"/>
            <w:tcBorders>
              <w:top w:val="single" w:sz="4" w:space="0" w:color="auto"/>
            </w:tcBorders>
            <w:vAlign w:val="center"/>
          </w:tcPr>
          <w:p w14:paraId="2AAE2070" w14:textId="137F2684" w:rsidR="00EC596A" w:rsidRPr="00304737" w:rsidRDefault="00304737" w:rsidP="00A816CA">
            <w:pPr>
              <w:tabs>
                <w:tab w:val="left" w:pos="1134"/>
              </w:tabs>
              <w:spacing w:before="60" w:after="6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{equipment_name}</w:t>
            </w:r>
          </w:p>
        </w:tc>
        <w:tc>
          <w:tcPr>
            <w:tcW w:w="2252" w:type="pct"/>
            <w:tcBorders>
              <w:top w:val="single" w:sz="4" w:space="0" w:color="auto"/>
            </w:tcBorders>
            <w:vAlign w:val="center"/>
          </w:tcPr>
          <w:p w14:paraId="751F405A" w14:textId="44113CB1" w:rsidR="00EC596A" w:rsidRPr="00304737" w:rsidRDefault="00304737" w:rsidP="00A816CA">
            <w:pPr>
              <w:tabs>
                <w:tab w:val="left" w:pos="1134"/>
              </w:tabs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>{equipment_s</w:t>
            </w:r>
            <w:r>
              <w:rPr>
                <w:sz w:val="24"/>
                <w:szCs w:val="24"/>
              </w:rPr>
              <w:t>erial_number</w:t>
            </w:r>
            <w:r>
              <w:rPr>
                <w:sz w:val="24"/>
                <w:szCs w:val="24"/>
                <w:lang w:val="vi-VN"/>
              </w:rPr>
              <w:t>}</w:t>
            </w:r>
            <w:r>
              <w:rPr>
                <w:sz w:val="24"/>
                <w:szCs w:val="24"/>
              </w:rPr>
              <w:t>{/equipments|addIndex|clean:'equipment_name'}</w:t>
            </w:r>
          </w:p>
        </w:tc>
      </w:tr>
    </w:tbl>
    <w:p w14:paraId="7B7D0D36" w14:textId="77777777" w:rsidR="00413BB9" w:rsidRPr="00791DB2" w:rsidRDefault="003730D7" w:rsidP="00681C1D">
      <w:pPr>
        <w:spacing w:before="120" w:after="60"/>
        <w:ind w:left="-130" w:firstLine="851"/>
        <w:rPr>
          <w:b/>
          <w:sz w:val="24"/>
          <w:szCs w:val="24"/>
        </w:rPr>
      </w:pPr>
      <w:r w:rsidRPr="00791DB2">
        <w:rPr>
          <w:b/>
          <w:sz w:val="24"/>
          <w:szCs w:val="24"/>
        </w:rPr>
        <w:tab/>
      </w:r>
      <w:r w:rsidRPr="00791DB2">
        <w:rPr>
          <w:b/>
          <w:sz w:val="24"/>
          <w:szCs w:val="24"/>
        </w:rPr>
        <w:tab/>
      </w:r>
      <w:r w:rsidRPr="00791DB2">
        <w:rPr>
          <w:b/>
          <w:sz w:val="24"/>
          <w:szCs w:val="24"/>
        </w:rPr>
        <w:tab/>
      </w:r>
      <w:r w:rsidRPr="00791DB2">
        <w:rPr>
          <w:b/>
          <w:sz w:val="24"/>
          <w:szCs w:val="24"/>
        </w:rPr>
        <w:tab/>
      </w:r>
      <w:r w:rsidRPr="00791DB2">
        <w:rPr>
          <w:b/>
          <w:sz w:val="24"/>
          <w:szCs w:val="24"/>
        </w:rPr>
        <w:tab/>
      </w:r>
      <w:r w:rsidRPr="00791DB2">
        <w:rPr>
          <w:b/>
          <w:sz w:val="24"/>
          <w:szCs w:val="24"/>
        </w:rPr>
        <w:tab/>
      </w:r>
      <w:r w:rsidRPr="00791DB2">
        <w:rPr>
          <w:b/>
          <w:sz w:val="24"/>
          <w:szCs w:val="24"/>
        </w:rPr>
        <w:tab/>
      </w:r>
      <w:r w:rsidR="00A816CA" w:rsidRPr="00791DB2">
        <w:rPr>
          <w:b/>
          <w:sz w:val="24"/>
          <w:szCs w:val="24"/>
        </w:rPr>
        <w:t>KIỂM ĐỊNH VIÊN</w:t>
      </w:r>
    </w:p>
    <w:sectPr w:rsidR="00413BB9" w:rsidRPr="00791DB2" w:rsidSect="003730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134" w:bottom="1134" w:left="1701" w:header="737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D165" w14:textId="77777777" w:rsidR="00D71C90" w:rsidRDefault="00D71C90">
      <w:r>
        <w:separator/>
      </w:r>
    </w:p>
    <w:p w14:paraId="78A604BA" w14:textId="77777777" w:rsidR="00D71C90" w:rsidRDefault="00D71C90"/>
    <w:p w14:paraId="14104923" w14:textId="77777777" w:rsidR="00D71C90" w:rsidRDefault="00D71C90"/>
  </w:endnote>
  <w:endnote w:type="continuationSeparator" w:id="0">
    <w:p w14:paraId="582DA4BB" w14:textId="77777777" w:rsidR="00D71C90" w:rsidRDefault="00D71C90">
      <w:r>
        <w:continuationSeparator/>
      </w:r>
    </w:p>
    <w:p w14:paraId="6A157B90" w14:textId="77777777" w:rsidR="00D71C90" w:rsidRDefault="00D71C90"/>
    <w:p w14:paraId="55323727" w14:textId="77777777" w:rsidR="00D71C90" w:rsidRDefault="00D71C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379B" w14:textId="77777777" w:rsidR="00DC581D" w:rsidRDefault="00DC58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0001" w14:textId="77777777" w:rsidR="003730D7" w:rsidRPr="003730D7" w:rsidRDefault="003730D7" w:rsidP="00D378AC">
    <w:pPr>
      <w:pStyle w:val="Footer"/>
      <w:tabs>
        <w:tab w:val="clear" w:pos="8640"/>
        <w:tab w:val="right" w:pos="8789"/>
      </w:tabs>
      <w:ind w:right="400"/>
      <w:rPr>
        <w:lang w:val="en-US"/>
      </w:rPr>
    </w:pPr>
    <w:r>
      <w:rPr>
        <w:sz w:val="20"/>
        <w:szCs w:val="20"/>
        <w:lang w:val="nl-NL" w:eastAsia="en-US"/>
      </w:rPr>
      <w:tab/>
    </w:r>
    <w:r>
      <w:rPr>
        <w:sz w:val="20"/>
        <w:szCs w:val="20"/>
        <w:lang w:val="nl-NL" w:eastAsia="en-US"/>
      </w:rPr>
      <w:tab/>
    </w:r>
    <w:r w:rsidR="000239C9" w:rsidRPr="004C09B0">
      <w:rPr>
        <w:sz w:val="22"/>
        <w:szCs w:val="22"/>
        <w:lang w:val="fr-FR"/>
      </w:rPr>
      <w:fldChar w:fldCharType="begin"/>
    </w:r>
    <w:r w:rsidR="000239C9" w:rsidRPr="004C09B0">
      <w:rPr>
        <w:sz w:val="22"/>
        <w:szCs w:val="22"/>
        <w:lang w:val="fr-FR"/>
      </w:rPr>
      <w:instrText xml:space="preserve"> PAGE </w:instrText>
    </w:r>
    <w:r w:rsidR="000239C9" w:rsidRPr="004C09B0">
      <w:rPr>
        <w:sz w:val="22"/>
        <w:szCs w:val="22"/>
        <w:lang w:val="fr-FR"/>
      </w:rPr>
      <w:fldChar w:fldCharType="separate"/>
    </w:r>
    <w:r w:rsidR="00CC4E74">
      <w:rPr>
        <w:noProof/>
        <w:sz w:val="22"/>
        <w:szCs w:val="22"/>
        <w:lang w:val="fr-FR"/>
      </w:rPr>
      <w:t>2</w:t>
    </w:r>
    <w:r w:rsidR="000239C9" w:rsidRPr="004C09B0">
      <w:rPr>
        <w:sz w:val="22"/>
        <w:szCs w:val="22"/>
        <w:lang w:val="fr-FR"/>
      </w:rPr>
      <w:fldChar w:fldCharType="end"/>
    </w:r>
    <w:r w:rsidR="000239C9" w:rsidRPr="004C09B0">
      <w:rPr>
        <w:sz w:val="22"/>
        <w:szCs w:val="22"/>
        <w:lang w:val="fr-FR"/>
      </w:rPr>
      <w:t>/</w:t>
    </w:r>
    <w:r w:rsidR="000239C9" w:rsidRPr="004C09B0">
      <w:rPr>
        <w:sz w:val="22"/>
        <w:szCs w:val="22"/>
        <w:lang w:val="fr-FR"/>
      </w:rPr>
      <w:fldChar w:fldCharType="begin"/>
    </w:r>
    <w:r w:rsidR="000239C9" w:rsidRPr="004C09B0">
      <w:rPr>
        <w:sz w:val="22"/>
        <w:szCs w:val="22"/>
        <w:lang w:val="fr-FR"/>
      </w:rPr>
      <w:instrText xml:space="preserve"> NUMPAGES </w:instrText>
    </w:r>
    <w:r w:rsidR="000239C9" w:rsidRPr="004C09B0">
      <w:rPr>
        <w:sz w:val="22"/>
        <w:szCs w:val="22"/>
        <w:lang w:val="fr-FR"/>
      </w:rPr>
      <w:fldChar w:fldCharType="separate"/>
    </w:r>
    <w:r w:rsidR="00CC4E74">
      <w:rPr>
        <w:noProof/>
        <w:sz w:val="22"/>
        <w:szCs w:val="22"/>
        <w:lang w:val="fr-FR"/>
      </w:rPr>
      <w:t>5</w:t>
    </w:r>
    <w:r w:rsidR="000239C9" w:rsidRPr="004C09B0">
      <w:rPr>
        <w:sz w:val="22"/>
        <w:szCs w:val="22"/>
        <w:lang w:val="fr-F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42" w:type="dxa"/>
      <w:tblLook w:val="04A0" w:firstRow="1" w:lastRow="0" w:firstColumn="1" w:lastColumn="0" w:noHBand="0" w:noVBand="1"/>
    </w:tblPr>
    <w:tblGrid>
      <w:gridCol w:w="7578"/>
      <w:gridCol w:w="6564"/>
    </w:tblGrid>
    <w:tr w:rsidR="00731660" w:rsidRPr="00F418B9" w14:paraId="71B4E8E9" w14:textId="77777777" w:rsidTr="00873DE2">
      <w:tc>
        <w:tcPr>
          <w:tcW w:w="7578" w:type="dxa"/>
        </w:tcPr>
        <w:p w14:paraId="7322FF04" w14:textId="77777777" w:rsidR="00731660" w:rsidRPr="00ED453A" w:rsidRDefault="00731660" w:rsidP="006909C0">
          <w:pPr>
            <w:pStyle w:val="Footer"/>
            <w:rPr>
              <w:b/>
              <w:sz w:val="20"/>
              <w:szCs w:val="20"/>
              <w:lang w:val="en-US" w:eastAsia="en-US"/>
            </w:rPr>
          </w:pPr>
          <w:r>
            <w:rPr>
              <w:sz w:val="20"/>
              <w:szCs w:val="20"/>
              <w:lang w:val="nl-NL" w:eastAsia="en-US"/>
            </w:rPr>
            <w:t>T</w:t>
          </w:r>
          <w:r w:rsidR="00991646">
            <w:rPr>
              <w:sz w:val="20"/>
              <w:szCs w:val="20"/>
              <w:lang w:val="nl-NL" w:eastAsia="en-US"/>
            </w:rPr>
            <w:t>N/HD-xx</w:t>
          </w:r>
          <w:r>
            <w:rPr>
              <w:sz w:val="20"/>
              <w:szCs w:val="20"/>
              <w:lang w:val="nl-NL" w:eastAsia="en-US"/>
            </w:rPr>
            <w:t>/M02</w:t>
          </w:r>
        </w:p>
      </w:tc>
      <w:tc>
        <w:tcPr>
          <w:tcW w:w="6564" w:type="dxa"/>
        </w:tcPr>
        <w:p w14:paraId="209E3DC8" w14:textId="77777777" w:rsidR="00731660" w:rsidRPr="00ED453A" w:rsidRDefault="00731660" w:rsidP="006909C0">
          <w:pPr>
            <w:pStyle w:val="Footer"/>
            <w:ind w:right="120"/>
            <w:jc w:val="right"/>
            <w:rPr>
              <w:sz w:val="20"/>
              <w:szCs w:val="20"/>
              <w:lang w:val="en-US" w:eastAsia="en-US"/>
            </w:rPr>
          </w:pPr>
          <w:r w:rsidRPr="00ED453A">
            <w:rPr>
              <w:bCs/>
              <w:sz w:val="20"/>
              <w:szCs w:val="20"/>
              <w:lang w:val="en-US" w:eastAsia="en-US"/>
            </w:rPr>
            <w:fldChar w:fldCharType="begin"/>
          </w:r>
          <w:r w:rsidRPr="00ED453A">
            <w:rPr>
              <w:bCs/>
              <w:sz w:val="20"/>
              <w:szCs w:val="20"/>
              <w:lang w:val="en-US" w:eastAsia="en-US"/>
            </w:rPr>
            <w:instrText xml:space="preserve"> PAGE </w:instrText>
          </w:r>
          <w:r w:rsidRPr="00ED453A">
            <w:rPr>
              <w:bCs/>
              <w:sz w:val="20"/>
              <w:szCs w:val="20"/>
              <w:lang w:val="en-US" w:eastAsia="en-US"/>
            </w:rPr>
            <w:fldChar w:fldCharType="separate"/>
          </w:r>
          <w:r w:rsidR="003730D7">
            <w:rPr>
              <w:bCs/>
              <w:noProof/>
              <w:sz w:val="20"/>
              <w:szCs w:val="20"/>
              <w:lang w:val="en-US" w:eastAsia="en-US"/>
            </w:rPr>
            <w:t>1</w:t>
          </w:r>
          <w:r w:rsidRPr="00ED453A">
            <w:rPr>
              <w:bCs/>
              <w:sz w:val="20"/>
              <w:szCs w:val="20"/>
              <w:lang w:val="en-US" w:eastAsia="en-US"/>
            </w:rPr>
            <w:fldChar w:fldCharType="end"/>
          </w:r>
          <w:r>
            <w:rPr>
              <w:bCs/>
              <w:sz w:val="20"/>
              <w:szCs w:val="20"/>
              <w:lang w:val="en-US" w:eastAsia="en-US"/>
            </w:rPr>
            <w:t>/ 1</w:t>
          </w:r>
        </w:p>
      </w:tc>
    </w:tr>
  </w:tbl>
  <w:p w14:paraId="445828E2" w14:textId="77777777" w:rsidR="00731660" w:rsidRPr="00731660" w:rsidRDefault="00731660" w:rsidP="00731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3D7A" w14:textId="77777777" w:rsidR="00D71C90" w:rsidRDefault="00D71C90">
      <w:r>
        <w:separator/>
      </w:r>
    </w:p>
    <w:p w14:paraId="61CA6DC6" w14:textId="77777777" w:rsidR="00D71C90" w:rsidRDefault="00D71C90"/>
    <w:p w14:paraId="2DE239E5" w14:textId="77777777" w:rsidR="00D71C90" w:rsidRDefault="00D71C90"/>
  </w:footnote>
  <w:footnote w:type="continuationSeparator" w:id="0">
    <w:p w14:paraId="0AA2E2F9" w14:textId="77777777" w:rsidR="00D71C90" w:rsidRDefault="00D71C90">
      <w:r>
        <w:continuationSeparator/>
      </w:r>
    </w:p>
    <w:p w14:paraId="25EA26DA" w14:textId="77777777" w:rsidR="00D71C90" w:rsidRDefault="00D71C90"/>
    <w:p w14:paraId="22E13C1C" w14:textId="77777777" w:rsidR="00D71C90" w:rsidRDefault="00D71C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3B68" w14:textId="77777777" w:rsidR="00DC581D" w:rsidRDefault="00DC58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8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08"/>
      <w:gridCol w:w="4803"/>
      <w:gridCol w:w="2940"/>
    </w:tblGrid>
    <w:tr w:rsidR="003730D7" w:rsidRPr="00C91868" w14:paraId="0BBCD7F1" w14:textId="77777777" w:rsidTr="00BB1335">
      <w:trPr>
        <w:trHeight w:val="1126"/>
        <w:jc w:val="center"/>
      </w:trPr>
      <w:tc>
        <w:tcPr>
          <w:tcW w:w="81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C0856" w14:textId="08B5C525" w:rsidR="003730D7" w:rsidRPr="00DC581D" w:rsidRDefault="00DC581D" w:rsidP="004878A9">
          <w:pPr>
            <w:keepLines/>
            <w:spacing w:before="60" w:after="60"/>
            <w:jc w:val="center"/>
            <w:rPr>
              <w:color w:val="FF0000"/>
              <w:sz w:val="24"/>
              <w:szCs w:val="24"/>
              <w:lang w:val="vi-VN"/>
            </w:rPr>
          </w:pPr>
          <w:r>
            <w:rPr>
              <w:color w:val="FF0000"/>
              <w:sz w:val="24"/>
              <w:szCs w:val="24"/>
              <w:lang w:val="vi-VN"/>
            </w:rPr>
            <w:t>{logo}</w:t>
          </w:r>
        </w:p>
      </w:tc>
      <w:tc>
        <w:tcPr>
          <w:tcW w:w="259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8C54D" w14:textId="77777777" w:rsidR="00A816CA" w:rsidRPr="00791DB2" w:rsidRDefault="00364DA4" w:rsidP="00EE0F0B">
          <w:pPr>
            <w:keepLines/>
            <w:jc w:val="center"/>
            <w:rPr>
              <w:rFonts w:eastAsia="Arial Unicode MS"/>
              <w:b/>
              <w:sz w:val="28"/>
              <w:szCs w:val="28"/>
            </w:rPr>
          </w:pPr>
          <w:r>
            <w:rPr>
              <w:rFonts w:eastAsia="Arial Unicode MS"/>
              <w:b/>
              <w:sz w:val="28"/>
              <w:szCs w:val="28"/>
              <w:lang w:val="vi-VN"/>
            </w:rPr>
            <w:t>{dockd.</w:t>
          </w:r>
          <w:r w:rsidR="00131C65">
            <w:rPr>
              <w:rFonts w:eastAsia="Arial Unicode MS"/>
              <w:b/>
              <w:sz w:val="28"/>
              <w:szCs w:val="28"/>
              <w:lang w:val="vi-VN"/>
            </w:rPr>
            <w:t>header|upper</w:t>
          </w:r>
          <w:r>
            <w:rPr>
              <w:rFonts w:eastAsia="Arial Unicode MS"/>
              <w:b/>
              <w:sz w:val="28"/>
              <w:szCs w:val="28"/>
              <w:lang w:val="vi-VN"/>
            </w:rPr>
            <w:t>}</w:t>
          </w:r>
          <w:r w:rsidR="003730D7" w:rsidRPr="00791DB2">
            <w:rPr>
              <w:rFonts w:eastAsia="Arial Unicode MS"/>
              <w:b/>
              <w:sz w:val="28"/>
              <w:szCs w:val="28"/>
            </w:rPr>
            <w:t xml:space="preserve"> </w:t>
          </w:r>
        </w:p>
        <w:p w14:paraId="0C35FC4F" w14:textId="77777777" w:rsidR="003730D7" w:rsidRPr="00D82A5B" w:rsidRDefault="00D82A5B" w:rsidP="00DF2586">
          <w:pPr>
            <w:keepLines/>
            <w:jc w:val="center"/>
            <w:rPr>
              <w:b/>
              <w:sz w:val="28"/>
              <w:szCs w:val="28"/>
              <w:lang w:val="vi-VN"/>
            </w:rPr>
          </w:pPr>
          <w:r>
            <w:rPr>
              <w:b/>
              <w:sz w:val="28"/>
              <w:szCs w:val="28"/>
              <w:lang w:val="vi-VN"/>
            </w:rPr>
            <w:t>{namedoc|upper}</w:t>
          </w:r>
        </w:p>
      </w:tc>
      <w:tc>
        <w:tcPr>
          <w:tcW w:w="158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1D144E" w14:textId="77777777" w:rsidR="006B2386" w:rsidRDefault="006B2386" w:rsidP="006B2386">
          <w:pPr>
            <w:keepLines/>
            <w:spacing w:before="40" w:after="40"/>
            <w:ind w:left="34" w:right="-108"/>
            <w:rPr>
              <w:sz w:val="20"/>
            </w:rPr>
          </w:pPr>
          <w:r w:rsidRPr="00827C57">
            <w:rPr>
              <w:sz w:val="20"/>
            </w:rPr>
            <w:t xml:space="preserve">Mã số: </w:t>
          </w:r>
          <w:r w:rsidR="001771B2">
            <w:rPr>
              <w:sz w:val="20"/>
            </w:rPr>
            <w:t>TN/QT-</w:t>
          </w:r>
          <w:r w:rsidR="00407234">
            <w:rPr>
              <w:sz w:val="20"/>
            </w:rPr>
            <w:t>MBA-SVN</w:t>
          </w:r>
          <w:r w:rsidR="00BA78EB">
            <w:rPr>
              <w:sz w:val="20"/>
            </w:rPr>
            <w:t>/M01</w:t>
          </w:r>
        </w:p>
        <w:p w14:paraId="0CA0B142" w14:textId="77777777" w:rsidR="003730D7" w:rsidRPr="006B2386" w:rsidRDefault="00407234" w:rsidP="00CC4E74">
          <w:pPr>
            <w:keepLines/>
            <w:spacing w:before="40" w:after="40"/>
            <w:ind w:left="34" w:right="-108"/>
            <w:rPr>
              <w:sz w:val="20"/>
            </w:rPr>
          </w:pPr>
          <w:r>
            <w:rPr>
              <w:sz w:val="20"/>
            </w:rPr>
            <w:t xml:space="preserve">Hiệu lực: </w:t>
          </w:r>
          <w:r w:rsidR="00CC4E74">
            <w:rPr>
              <w:sz w:val="20"/>
            </w:rPr>
            <w:t>15</w:t>
          </w:r>
          <w:r w:rsidR="00432799" w:rsidRPr="005B6B8D">
            <w:rPr>
              <w:sz w:val="20"/>
            </w:rPr>
            <w:t>/0</w:t>
          </w:r>
          <w:r w:rsidR="00432799">
            <w:rPr>
              <w:sz w:val="20"/>
            </w:rPr>
            <w:t>3</w:t>
          </w:r>
          <w:r w:rsidR="00432799" w:rsidRPr="002E33C6">
            <w:rPr>
              <w:sz w:val="20"/>
            </w:rPr>
            <w:t>/202</w:t>
          </w:r>
          <w:r w:rsidR="00432799">
            <w:rPr>
              <w:sz w:val="20"/>
            </w:rPr>
            <w:t>5</w:t>
          </w:r>
        </w:p>
      </w:tc>
    </w:tr>
  </w:tbl>
  <w:p w14:paraId="66B4FD68" w14:textId="77777777" w:rsidR="003730D7" w:rsidRDefault="003730D7" w:rsidP="003730D7">
    <w:pPr>
      <w:pStyle w:val="Header"/>
      <w:spacing w:line="12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2525" w14:textId="77777777" w:rsidR="00DC581D" w:rsidRDefault="00DC58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7570D7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2"/>
    <w:multiLevelType w:val="singleLevel"/>
    <w:tmpl w:val="8D9E6FE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68341A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57CE13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B51455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3A7196"/>
    <w:multiLevelType w:val="hybridMultilevel"/>
    <w:tmpl w:val="AE5A29E8"/>
    <w:lvl w:ilvl="0" w:tplc="C5AA9A66">
      <w:start w:val="1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67A7C"/>
    <w:multiLevelType w:val="hybridMultilevel"/>
    <w:tmpl w:val="53C41A78"/>
    <w:lvl w:ilvl="0" w:tplc="C5AA9A66">
      <w:start w:val="1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76256"/>
    <w:multiLevelType w:val="multilevel"/>
    <w:tmpl w:val="498C0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9D844A3"/>
    <w:multiLevelType w:val="multilevel"/>
    <w:tmpl w:val="371223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B24366"/>
    <w:multiLevelType w:val="hybridMultilevel"/>
    <w:tmpl w:val="CC34A5C8"/>
    <w:lvl w:ilvl="0" w:tplc="C5AA9A66">
      <w:start w:val="1"/>
      <w:numFmt w:val="lowerRoman"/>
      <w:lvlText w:val="%1."/>
      <w:lvlJc w:val="left"/>
      <w:pPr>
        <w:ind w:left="144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246813"/>
    <w:multiLevelType w:val="hybridMultilevel"/>
    <w:tmpl w:val="C7F82A4C"/>
    <w:lvl w:ilvl="0" w:tplc="22825D68">
      <w:start w:val="1"/>
      <w:numFmt w:val="lowerRoman"/>
      <w:lvlText w:val="%1."/>
      <w:lvlJc w:val="left"/>
      <w:pPr>
        <w:ind w:left="81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BDC7276"/>
    <w:multiLevelType w:val="hybridMultilevel"/>
    <w:tmpl w:val="2B166598"/>
    <w:lvl w:ilvl="0" w:tplc="9CCA65DA">
      <w:start w:val="1"/>
      <w:numFmt w:val="lowerRoman"/>
      <w:lvlText w:val="%1."/>
      <w:lvlJc w:val="left"/>
      <w:pPr>
        <w:ind w:left="928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17F25"/>
    <w:multiLevelType w:val="hybridMultilevel"/>
    <w:tmpl w:val="1ED679C8"/>
    <w:lvl w:ilvl="0" w:tplc="0B169720">
      <w:start w:val="1"/>
      <w:numFmt w:val="decimal"/>
      <w:lvlText w:val="%1"/>
      <w:lvlJc w:val="center"/>
      <w:pPr>
        <w:tabs>
          <w:tab w:val="num" w:pos="600"/>
        </w:tabs>
        <w:ind w:left="600" w:hanging="360"/>
      </w:pPr>
      <w:rPr>
        <w:rFonts w:hint="default"/>
      </w:rPr>
    </w:lvl>
    <w:lvl w:ilvl="1" w:tplc="A768D702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E74CE97C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F370BC64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F8B2499C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6972A9C6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92289CD8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B934827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C2D4D66A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13" w15:restartNumberingAfterBreak="0">
    <w:nsid w:val="20A03F1F"/>
    <w:multiLevelType w:val="hybridMultilevel"/>
    <w:tmpl w:val="7EB8D91E"/>
    <w:lvl w:ilvl="0" w:tplc="C5AA9A66">
      <w:start w:val="1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321C3"/>
    <w:multiLevelType w:val="hybridMultilevel"/>
    <w:tmpl w:val="C91A6236"/>
    <w:lvl w:ilvl="0" w:tplc="4B429CD0">
      <w:start w:val="1"/>
      <w:numFmt w:val="lowerRoman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667199"/>
    <w:multiLevelType w:val="multilevel"/>
    <w:tmpl w:val="6E4E1C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lowerRoman"/>
      <w:lvlText w:val="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AF6521"/>
    <w:multiLevelType w:val="hybridMultilevel"/>
    <w:tmpl w:val="E4900758"/>
    <w:lvl w:ilvl="0" w:tplc="04090019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17" w15:restartNumberingAfterBreak="0">
    <w:nsid w:val="24824A8D"/>
    <w:multiLevelType w:val="multilevel"/>
    <w:tmpl w:val="BA2008F0"/>
    <w:lvl w:ilvl="0">
      <w:start w:val="1"/>
      <w:numFmt w:val="decimal"/>
      <w:lvlText w:val="%1-"/>
      <w:lvlJc w:val="left"/>
      <w:pPr>
        <w:tabs>
          <w:tab w:val="num" w:pos="851"/>
        </w:tabs>
        <w:ind w:left="0" w:firstLine="0"/>
      </w:pPr>
      <w:rPr>
        <w:rFonts w:ascii="Times New Roman" w:hAnsi="Times New Roman" w:hint="default"/>
        <w:color w:val="auto"/>
        <w:sz w:val="26"/>
        <w:szCs w:val="26"/>
      </w:rPr>
    </w:lvl>
    <w:lvl w:ilvl="1">
      <w:start w:val="1"/>
      <w:numFmt w:val="decimal"/>
      <w:lvlText w:val="%1.%2-"/>
      <w:lvlJc w:val="left"/>
      <w:pPr>
        <w:tabs>
          <w:tab w:val="num" w:pos="851"/>
        </w:tabs>
        <w:ind w:left="0" w:firstLine="0"/>
      </w:pPr>
      <w:rPr>
        <w:rFonts w:hint="default"/>
        <w:b/>
      </w:rPr>
    </w:lvl>
    <w:lvl w:ilvl="2">
      <w:start w:val="1"/>
      <w:numFmt w:val="none"/>
      <w:pStyle w:val="style4"/>
      <w:lvlText w:val="2.2.3.1-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24BD1DDB"/>
    <w:multiLevelType w:val="hybridMultilevel"/>
    <w:tmpl w:val="C2E099EA"/>
    <w:lvl w:ilvl="0" w:tplc="35DC9B4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C17140"/>
    <w:multiLevelType w:val="multilevel"/>
    <w:tmpl w:val="30B05E20"/>
    <w:lvl w:ilvl="0">
      <w:start w:val="1"/>
      <w:numFmt w:val="upperRoman"/>
      <w:pStyle w:val="Heading1"/>
      <w:suff w:val="nothing"/>
      <w:lvlText w:val="Chương %1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color w:val="auto"/>
        <w:sz w:val="26"/>
        <w:szCs w:val="28"/>
      </w:rPr>
    </w:lvl>
    <w:lvl w:ilvl="1">
      <w:start w:val="1"/>
      <w:numFmt w:val="decimal"/>
      <w:lvlText w:val="%2."/>
      <w:lvlJc w:val="left"/>
      <w:pPr>
        <w:ind w:left="-567" w:firstLine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numFmt w:val="none"/>
      <w:pStyle w:val="Mc1"/>
      <w:lvlText w:val=""/>
      <w:lvlJc w:val="left"/>
      <w:pPr>
        <w:tabs>
          <w:tab w:val="num" w:pos="360"/>
        </w:tabs>
      </w:pPr>
    </w:lvl>
    <w:lvl w:ilvl="3">
      <w:numFmt w:val="none"/>
      <w:pStyle w:val="Heading4"/>
      <w:lvlText w:val=""/>
      <w:lvlJc w:val="left"/>
      <w:pPr>
        <w:tabs>
          <w:tab w:val="num" w:pos="360"/>
        </w:tabs>
      </w:pPr>
    </w:lvl>
    <w:lvl w:ilvl="4">
      <w:numFmt w:val="none"/>
      <w:pStyle w:val="Heading5"/>
      <w:lvlText w:val=""/>
      <w:lvlJc w:val="left"/>
      <w:pPr>
        <w:tabs>
          <w:tab w:val="num" w:pos="360"/>
        </w:tabs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73B385F"/>
    <w:multiLevelType w:val="hybridMultilevel"/>
    <w:tmpl w:val="ADA8AB04"/>
    <w:lvl w:ilvl="0" w:tplc="C5AA9A66">
      <w:start w:val="1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6D781E"/>
    <w:multiLevelType w:val="multilevel"/>
    <w:tmpl w:val="371223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BB27C69"/>
    <w:multiLevelType w:val="hybridMultilevel"/>
    <w:tmpl w:val="BD4CA740"/>
    <w:lvl w:ilvl="0" w:tplc="FFFFFFFF">
      <w:start w:val="1"/>
      <w:numFmt w:val="bullet"/>
      <w:lvlText w:val="-"/>
      <w:lvlJc w:val="left"/>
      <w:pPr>
        <w:ind w:left="1457" w:hanging="360"/>
      </w:pPr>
      <w:rPr>
        <w:rFonts w:ascii="VNtimes new roman" w:eastAsia="Times New Roman" w:hAnsi="VN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3" w15:restartNumberingAfterBreak="0">
    <w:nsid w:val="2BDB1E56"/>
    <w:multiLevelType w:val="hybridMultilevel"/>
    <w:tmpl w:val="0CA44528"/>
    <w:lvl w:ilvl="0" w:tplc="AA5C3040">
      <w:start w:val="4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FC7474"/>
    <w:multiLevelType w:val="hybridMultilevel"/>
    <w:tmpl w:val="275EA29A"/>
    <w:lvl w:ilvl="0" w:tplc="F4342142">
      <w:start w:val="1"/>
      <w:numFmt w:val="upperRoman"/>
      <w:lvlText w:val="%1-"/>
      <w:lvlJc w:val="left"/>
      <w:pPr>
        <w:ind w:left="108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BD1A37"/>
    <w:multiLevelType w:val="multilevel"/>
    <w:tmpl w:val="BBC4C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1DA3847"/>
    <w:multiLevelType w:val="hybridMultilevel"/>
    <w:tmpl w:val="9806908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Ntimes new roman" w:eastAsia="Times New Roman" w:hAnsi="VN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4A5244"/>
    <w:multiLevelType w:val="multilevel"/>
    <w:tmpl w:val="41E09E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59A033E"/>
    <w:multiLevelType w:val="hybridMultilevel"/>
    <w:tmpl w:val="D862BDF6"/>
    <w:lvl w:ilvl="0" w:tplc="F578B66E">
      <w:start w:val="1"/>
      <w:numFmt w:val="decimal"/>
      <w:lvlText w:val="%1)"/>
      <w:lvlJc w:val="left"/>
      <w:rPr>
        <w:b/>
      </w:rPr>
    </w:lvl>
    <w:lvl w:ilvl="1" w:tplc="04090019">
      <w:numFmt w:val="decimal"/>
      <w:lvlText w:val=""/>
      <w:lvlJc w:val="left"/>
    </w:lvl>
    <w:lvl w:ilvl="2" w:tplc="0409001B">
      <w:numFmt w:val="decimal"/>
      <w:pStyle w:val="dautron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29" w15:restartNumberingAfterBreak="0">
    <w:nsid w:val="35D73AAF"/>
    <w:multiLevelType w:val="hybridMultilevel"/>
    <w:tmpl w:val="EAF20388"/>
    <w:lvl w:ilvl="0" w:tplc="889C384A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30" w15:restartNumberingAfterBreak="0">
    <w:nsid w:val="379A56C3"/>
    <w:multiLevelType w:val="hybridMultilevel"/>
    <w:tmpl w:val="5890109A"/>
    <w:lvl w:ilvl="0" w:tplc="B990511E">
      <w:start w:val="4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6A6934"/>
    <w:multiLevelType w:val="hybridMultilevel"/>
    <w:tmpl w:val="B22CDF0A"/>
    <w:lvl w:ilvl="0" w:tplc="F7EE178E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32" w15:restartNumberingAfterBreak="0">
    <w:nsid w:val="389621CB"/>
    <w:multiLevelType w:val="hybridMultilevel"/>
    <w:tmpl w:val="667AD488"/>
    <w:lvl w:ilvl="0" w:tplc="C5AA9A66">
      <w:start w:val="1"/>
      <w:numFmt w:val="low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F56BF1"/>
    <w:multiLevelType w:val="multilevel"/>
    <w:tmpl w:val="0409001F"/>
    <w:styleLink w:val="11111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FE45F24"/>
    <w:multiLevelType w:val="hybridMultilevel"/>
    <w:tmpl w:val="8B4C6406"/>
    <w:lvl w:ilvl="0" w:tplc="B4525F96">
      <w:start w:val="2"/>
      <w:numFmt w:val="bullet"/>
      <w:lvlText w:val="-"/>
      <w:lvlJc w:val="left"/>
      <w:pPr>
        <w:tabs>
          <w:tab w:val="num" w:pos="675"/>
        </w:tabs>
        <w:ind w:left="675" w:hanging="360"/>
      </w:pPr>
      <w:rPr>
        <w:rFonts w:ascii="Times New Roman" w:eastAsia="Times New Roman" w:hAnsi="Times New Roman" w:cs="Times New Roman" w:hint="default"/>
        <w:i/>
      </w:rPr>
    </w:lvl>
    <w:lvl w:ilvl="1" w:tplc="FFFFFFFF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FC6E53"/>
    <w:multiLevelType w:val="hybridMultilevel"/>
    <w:tmpl w:val="C3948C7E"/>
    <w:lvl w:ilvl="0" w:tplc="C5AA9A66">
      <w:start w:val="1"/>
      <w:numFmt w:val="lowerRoman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i w:val="0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36" w15:restartNumberingAfterBreak="0">
    <w:nsid w:val="464C09B3"/>
    <w:multiLevelType w:val="hybridMultilevel"/>
    <w:tmpl w:val="9CB09F02"/>
    <w:lvl w:ilvl="0" w:tplc="C5AA9A66">
      <w:start w:val="1"/>
      <w:numFmt w:val="lowerRoman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i w:val="0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37" w15:restartNumberingAfterBreak="0">
    <w:nsid w:val="464C22EB"/>
    <w:multiLevelType w:val="hybridMultilevel"/>
    <w:tmpl w:val="603EC58A"/>
    <w:lvl w:ilvl="0" w:tplc="F80EFAC4">
      <w:numFmt w:val="decimal"/>
      <w:pStyle w:val="StyleJustified1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38" w15:restartNumberingAfterBreak="0">
    <w:nsid w:val="48052967"/>
    <w:multiLevelType w:val="hybridMultilevel"/>
    <w:tmpl w:val="DEBEA09C"/>
    <w:lvl w:ilvl="0" w:tplc="C5AA9A66">
      <w:start w:val="1"/>
      <w:numFmt w:val="lowerRoman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i w:val="0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39" w15:restartNumberingAfterBreak="0">
    <w:nsid w:val="4DCF4271"/>
    <w:multiLevelType w:val="hybridMultilevel"/>
    <w:tmpl w:val="BA40CC98"/>
    <w:lvl w:ilvl="0" w:tplc="6ED0B9EE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40" w15:restartNumberingAfterBreak="0">
    <w:nsid w:val="58992D59"/>
    <w:multiLevelType w:val="multilevel"/>
    <w:tmpl w:val="377E692A"/>
    <w:lvl w:ilvl="0">
      <w:start w:val="5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41" w15:restartNumberingAfterBreak="0">
    <w:nsid w:val="599900E1"/>
    <w:multiLevelType w:val="hybridMultilevel"/>
    <w:tmpl w:val="DC2E51E6"/>
    <w:lvl w:ilvl="0" w:tplc="C5AA9A66">
      <w:start w:val="1"/>
      <w:numFmt w:val="lowerRoman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i w:val="0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42" w15:restartNumberingAfterBreak="0">
    <w:nsid w:val="5ABD4296"/>
    <w:multiLevelType w:val="hybridMultilevel"/>
    <w:tmpl w:val="82102864"/>
    <w:lvl w:ilvl="0" w:tplc="C5AA9A66">
      <w:start w:val="1"/>
      <w:numFmt w:val="lowerRoman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i w:val="0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43" w15:restartNumberingAfterBreak="0">
    <w:nsid w:val="5B621A93"/>
    <w:multiLevelType w:val="hybridMultilevel"/>
    <w:tmpl w:val="6B92484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Ntimes new roman" w:eastAsia="Times New Roman" w:hAnsi="VN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9617E0"/>
    <w:multiLevelType w:val="hybridMultilevel"/>
    <w:tmpl w:val="89A623D8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5F5D4E7A"/>
    <w:multiLevelType w:val="multilevel"/>
    <w:tmpl w:val="6A7EFF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60804FCD"/>
    <w:multiLevelType w:val="hybridMultilevel"/>
    <w:tmpl w:val="87460E7A"/>
    <w:lvl w:ilvl="0" w:tplc="5322C9AE">
      <w:start w:val="1"/>
      <w:numFmt w:val="low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0524FE"/>
    <w:multiLevelType w:val="multilevel"/>
    <w:tmpl w:val="04F81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8" w15:restartNumberingAfterBreak="0">
    <w:nsid w:val="6ED3668C"/>
    <w:multiLevelType w:val="multilevel"/>
    <w:tmpl w:val="913052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9" w15:restartNumberingAfterBreak="0">
    <w:nsid w:val="71DB276A"/>
    <w:multiLevelType w:val="hybridMultilevel"/>
    <w:tmpl w:val="AFEC7A00"/>
    <w:lvl w:ilvl="0" w:tplc="C5AA9A66">
      <w:start w:val="1"/>
      <w:numFmt w:val="lowerRoman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i w:val="0"/>
      </w:rPr>
    </w:lvl>
    <w:lvl w:ilvl="1" w:tplc="FFFFFFFF"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50" w15:restartNumberingAfterBreak="0">
    <w:nsid w:val="73BB24EA"/>
    <w:multiLevelType w:val="hybridMultilevel"/>
    <w:tmpl w:val="AC20CABE"/>
    <w:lvl w:ilvl="0" w:tplc="449C9CE6">
      <w:numFmt w:val="decimal"/>
      <w:pStyle w:val="Stylegchudng13pt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51" w15:restartNumberingAfterBreak="0">
    <w:nsid w:val="74A0691E"/>
    <w:multiLevelType w:val="hybridMultilevel"/>
    <w:tmpl w:val="E8545DBC"/>
    <w:lvl w:ilvl="0" w:tplc="9D426778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2" w15:restartNumberingAfterBreak="0">
    <w:nsid w:val="761C6B7F"/>
    <w:multiLevelType w:val="hybridMultilevel"/>
    <w:tmpl w:val="54E416C4"/>
    <w:lvl w:ilvl="0" w:tplc="FFFFFFFF">
      <w:start w:val="1"/>
      <w:numFmt w:val="bullet"/>
      <w:lvlText w:val="-"/>
      <w:lvlJc w:val="left"/>
      <w:pPr>
        <w:ind w:left="1457" w:hanging="360"/>
      </w:pPr>
      <w:rPr>
        <w:rFonts w:ascii="VNtimes new roman" w:eastAsia="Times New Roman" w:hAnsi="VN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53" w15:restartNumberingAfterBreak="0">
    <w:nsid w:val="78A948A8"/>
    <w:multiLevelType w:val="hybridMultilevel"/>
    <w:tmpl w:val="BE52C096"/>
    <w:lvl w:ilvl="0" w:tplc="3AFC49A6">
      <w:start w:val="1"/>
      <w:numFmt w:val="lowerLetter"/>
      <w:lvlText w:val="%1."/>
      <w:lvlJc w:val="left"/>
      <w:pPr>
        <w:ind w:left="1089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B14135A">
      <w:start w:val="1"/>
      <w:numFmt w:val="lowerRoman"/>
      <w:lvlText w:val="%3."/>
      <w:lvlJc w:val="left"/>
      <w:pPr>
        <w:ind w:left="2160" w:hanging="1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834AEF"/>
    <w:multiLevelType w:val="hybridMultilevel"/>
    <w:tmpl w:val="9B524134"/>
    <w:lvl w:ilvl="0" w:tplc="F104B174">
      <w:start w:val="1"/>
      <w:numFmt w:val="lowerRoman"/>
      <w:lvlText w:val="%1."/>
      <w:lvlJc w:val="left"/>
      <w:pPr>
        <w:ind w:left="1571" w:hanging="360"/>
      </w:pPr>
      <w:rPr>
        <w:rFonts w:hint="default"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 w15:restartNumberingAfterBreak="0">
    <w:nsid w:val="7FC9295D"/>
    <w:multiLevelType w:val="hybridMultilevel"/>
    <w:tmpl w:val="75DA9A28"/>
    <w:lvl w:ilvl="0" w:tplc="D5E2EEE2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num w:numId="1" w16cid:durableId="768238344">
    <w:abstractNumId w:val="17"/>
  </w:num>
  <w:num w:numId="2" w16cid:durableId="1961109937">
    <w:abstractNumId w:val="0"/>
  </w:num>
  <w:num w:numId="3" w16cid:durableId="2085374863">
    <w:abstractNumId w:val="37"/>
  </w:num>
  <w:num w:numId="4" w16cid:durableId="1655795000">
    <w:abstractNumId w:val="28"/>
  </w:num>
  <w:num w:numId="5" w16cid:durableId="1112355785">
    <w:abstractNumId w:val="12"/>
  </w:num>
  <w:num w:numId="6" w16cid:durableId="1667779766">
    <w:abstractNumId w:val="50"/>
  </w:num>
  <w:num w:numId="7" w16cid:durableId="1204513591">
    <w:abstractNumId w:val="33"/>
  </w:num>
  <w:num w:numId="8" w16cid:durableId="647785295">
    <w:abstractNumId w:val="19"/>
  </w:num>
  <w:num w:numId="9" w16cid:durableId="1321890255">
    <w:abstractNumId w:val="2"/>
  </w:num>
  <w:num w:numId="10" w16cid:durableId="368460460">
    <w:abstractNumId w:val="1"/>
  </w:num>
  <w:num w:numId="11" w16cid:durableId="1033767165">
    <w:abstractNumId w:val="3"/>
  </w:num>
  <w:num w:numId="12" w16cid:durableId="696467587">
    <w:abstractNumId w:val="4"/>
  </w:num>
  <w:num w:numId="13" w16cid:durableId="735249402">
    <w:abstractNumId w:val="38"/>
  </w:num>
  <w:num w:numId="14" w16cid:durableId="1917594331">
    <w:abstractNumId w:val="40"/>
  </w:num>
  <w:num w:numId="15" w16cid:durableId="1731031129">
    <w:abstractNumId w:val="21"/>
  </w:num>
  <w:num w:numId="16" w16cid:durableId="2071266984">
    <w:abstractNumId w:val="34"/>
  </w:num>
  <w:num w:numId="17" w16cid:durableId="1947155007">
    <w:abstractNumId w:val="27"/>
  </w:num>
  <w:num w:numId="18" w16cid:durableId="932320560">
    <w:abstractNumId w:val="15"/>
  </w:num>
  <w:num w:numId="19" w16cid:durableId="1055084397">
    <w:abstractNumId w:val="35"/>
  </w:num>
  <w:num w:numId="20" w16cid:durableId="1506239443">
    <w:abstractNumId w:val="47"/>
  </w:num>
  <w:num w:numId="21" w16cid:durableId="33121667">
    <w:abstractNumId w:val="45"/>
  </w:num>
  <w:num w:numId="22" w16cid:durableId="2001881892">
    <w:abstractNumId w:val="48"/>
  </w:num>
  <w:num w:numId="23" w16cid:durableId="957220053">
    <w:abstractNumId w:val="25"/>
  </w:num>
  <w:num w:numId="24" w16cid:durableId="535511139">
    <w:abstractNumId w:val="7"/>
  </w:num>
  <w:num w:numId="25" w16cid:durableId="222375752">
    <w:abstractNumId w:val="44"/>
  </w:num>
  <w:num w:numId="26" w16cid:durableId="1078215094">
    <w:abstractNumId w:val="42"/>
  </w:num>
  <w:num w:numId="27" w16cid:durableId="1543901161">
    <w:abstractNumId w:val="49"/>
  </w:num>
  <w:num w:numId="28" w16cid:durableId="2071029407">
    <w:abstractNumId w:val="41"/>
  </w:num>
  <w:num w:numId="29" w16cid:durableId="782531881">
    <w:abstractNumId w:val="36"/>
  </w:num>
  <w:num w:numId="30" w16cid:durableId="1727727862">
    <w:abstractNumId w:val="10"/>
  </w:num>
  <w:num w:numId="31" w16cid:durableId="341251292">
    <w:abstractNumId w:val="26"/>
  </w:num>
  <w:num w:numId="32" w16cid:durableId="2145612617">
    <w:abstractNumId w:val="11"/>
  </w:num>
  <w:num w:numId="33" w16cid:durableId="228157497">
    <w:abstractNumId w:val="32"/>
  </w:num>
  <w:num w:numId="34" w16cid:durableId="970094316">
    <w:abstractNumId w:val="30"/>
  </w:num>
  <w:num w:numId="35" w16cid:durableId="1028944041">
    <w:abstractNumId w:val="20"/>
  </w:num>
  <w:num w:numId="36" w16cid:durableId="314139881">
    <w:abstractNumId w:val="13"/>
  </w:num>
  <w:num w:numId="37" w16cid:durableId="868689425">
    <w:abstractNumId w:val="5"/>
  </w:num>
  <w:num w:numId="38" w16cid:durableId="1378773656">
    <w:abstractNumId w:val="14"/>
  </w:num>
  <w:num w:numId="39" w16cid:durableId="1735931525">
    <w:abstractNumId w:val="23"/>
  </w:num>
  <w:num w:numId="40" w16cid:durableId="1978804404">
    <w:abstractNumId w:val="9"/>
  </w:num>
  <w:num w:numId="41" w16cid:durableId="745347803">
    <w:abstractNumId w:val="6"/>
  </w:num>
  <w:num w:numId="42" w16cid:durableId="1893730836">
    <w:abstractNumId w:val="8"/>
  </w:num>
  <w:num w:numId="43" w16cid:durableId="865682052">
    <w:abstractNumId w:val="16"/>
  </w:num>
  <w:num w:numId="44" w16cid:durableId="3946398">
    <w:abstractNumId w:val="51"/>
  </w:num>
  <w:num w:numId="45" w16cid:durableId="593324904">
    <w:abstractNumId w:val="54"/>
  </w:num>
  <w:num w:numId="46" w16cid:durableId="1579243854">
    <w:abstractNumId w:val="46"/>
  </w:num>
  <w:num w:numId="47" w16cid:durableId="284166932">
    <w:abstractNumId w:val="53"/>
  </w:num>
  <w:num w:numId="48" w16cid:durableId="1450398239">
    <w:abstractNumId w:val="31"/>
  </w:num>
  <w:num w:numId="49" w16cid:durableId="1691377211">
    <w:abstractNumId w:val="39"/>
  </w:num>
  <w:num w:numId="50" w16cid:durableId="464742011">
    <w:abstractNumId w:val="29"/>
  </w:num>
  <w:num w:numId="51" w16cid:durableId="1944876699">
    <w:abstractNumId w:val="22"/>
  </w:num>
  <w:num w:numId="52" w16cid:durableId="808326461">
    <w:abstractNumId w:val="55"/>
  </w:num>
  <w:num w:numId="53" w16cid:durableId="1728525002">
    <w:abstractNumId w:val="24"/>
  </w:num>
  <w:num w:numId="54" w16cid:durableId="226961217">
    <w:abstractNumId w:val="43"/>
  </w:num>
  <w:num w:numId="55" w16cid:durableId="1625035344">
    <w:abstractNumId w:val="52"/>
  </w:num>
  <w:num w:numId="56" w16cid:durableId="1807821239">
    <w:abstractNumId w:val="1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612"/>
    <w:rsid w:val="000036D3"/>
    <w:rsid w:val="00003737"/>
    <w:rsid w:val="00004816"/>
    <w:rsid w:val="00005393"/>
    <w:rsid w:val="00006099"/>
    <w:rsid w:val="00006500"/>
    <w:rsid w:val="00006D1A"/>
    <w:rsid w:val="00007EE2"/>
    <w:rsid w:val="000108E4"/>
    <w:rsid w:val="00011A2C"/>
    <w:rsid w:val="00012A65"/>
    <w:rsid w:val="00013912"/>
    <w:rsid w:val="00014C9E"/>
    <w:rsid w:val="00020471"/>
    <w:rsid w:val="000211CB"/>
    <w:rsid w:val="000219CC"/>
    <w:rsid w:val="00021D76"/>
    <w:rsid w:val="00022933"/>
    <w:rsid w:val="000239C9"/>
    <w:rsid w:val="00023BA1"/>
    <w:rsid w:val="00024B11"/>
    <w:rsid w:val="0002517E"/>
    <w:rsid w:val="000257D6"/>
    <w:rsid w:val="00025C1D"/>
    <w:rsid w:val="000260AC"/>
    <w:rsid w:val="00026F5E"/>
    <w:rsid w:val="00027AD7"/>
    <w:rsid w:val="000303A7"/>
    <w:rsid w:val="000314C6"/>
    <w:rsid w:val="00031F3D"/>
    <w:rsid w:val="00032A60"/>
    <w:rsid w:val="00032C5E"/>
    <w:rsid w:val="00033249"/>
    <w:rsid w:val="000345DF"/>
    <w:rsid w:val="0003689A"/>
    <w:rsid w:val="00037356"/>
    <w:rsid w:val="00040296"/>
    <w:rsid w:val="000416C6"/>
    <w:rsid w:val="00041AEF"/>
    <w:rsid w:val="0004237B"/>
    <w:rsid w:val="000437EA"/>
    <w:rsid w:val="00043B23"/>
    <w:rsid w:val="00043DD3"/>
    <w:rsid w:val="0004558F"/>
    <w:rsid w:val="00046D27"/>
    <w:rsid w:val="000471FC"/>
    <w:rsid w:val="00050AD2"/>
    <w:rsid w:val="00051009"/>
    <w:rsid w:val="00051DBD"/>
    <w:rsid w:val="00052849"/>
    <w:rsid w:val="00052E1D"/>
    <w:rsid w:val="000533D5"/>
    <w:rsid w:val="00054603"/>
    <w:rsid w:val="00054CBC"/>
    <w:rsid w:val="00054D8B"/>
    <w:rsid w:val="00055DC5"/>
    <w:rsid w:val="0005630A"/>
    <w:rsid w:val="0005767E"/>
    <w:rsid w:val="00057E87"/>
    <w:rsid w:val="0006038B"/>
    <w:rsid w:val="00061266"/>
    <w:rsid w:val="00061315"/>
    <w:rsid w:val="0006232E"/>
    <w:rsid w:val="00064CC3"/>
    <w:rsid w:val="00064FFE"/>
    <w:rsid w:val="00065474"/>
    <w:rsid w:val="0006554F"/>
    <w:rsid w:val="000671B6"/>
    <w:rsid w:val="00070A06"/>
    <w:rsid w:val="00070FA0"/>
    <w:rsid w:val="00074D22"/>
    <w:rsid w:val="00074E42"/>
    <w:rsid w:val="00075D77"/>
    <w:rsid w:val="00076E9E"/>
    <w:rsid w:val="00080653"/>
    <w:rsid w:val="00080EB8"/>
    <w:rsid w:val="00081A24"/>
    <w:rsid w:val="00083B14"/>
    <w:rsid w:val="0008469C"/>
    <w:rsid w:val="0008475C"/>
    <w:rsid w:val="00085090"/>
    <w:rsid w:val="000858D8"/>
    <w:rsid w:val="000864B5"/>
    <w:rsid w:val="00086D54"/>
    <w:rsid w:val="000873E2"/>
    <w:rsid w:val="0008787C"/>
    <w:rsid w:val="00091359"/>
    <w:rsid w:val="00091B53"/>
    <w:rsid w:val="0009217F"/>
    <w:rsid w:val="0009223F"/>
    <w:rsid w:val="00093E71"/>
    <w:rsid w:val="000940A1"/>
    <w:rsid w:val="000947BC"/>
    <w:rsid w:val="00095A48"/>
    <w:rsid w:val="00096283"/>
    <w:rsid w:val="00096CED"/>
    <w:rsid w:val="00097BD0"/>
    <w:rsid w:val="000A0BE0"/>
    <w:rsid w:val="000A1044"/>
    <w:rsid w:val="000A30EC"/>
    <w:rsid w:val="000A3ACD"/>
    <w:rsid w:val="000A3CCB"/>
    <w:rsid w:val="000A46E2"/>
    <w:rsid w:val="000A50DE"/>
    <w:rsid w:val="000A5BF4"/>
    <w:rsid w:val="000A6FBB"/>
    <w:rsid w:val="000A727E"/>
    <w:rsid w:val="000A7949"/>
    <w:rsid w:val="000B08D8"/>
    <w:rsid w:val="000B14A9"/>
    <w:rsid w:val="000B2560"/>
    <w:rsid w:val="000B40DC"/>
    <w:rsid w:val="000B4A03"/>
    <w:rsid w:val="000B55BF"/>
    <w:rsid w:val="000B6254"/>
    <w:rsid w:val="000B7CCF"/>
    <w:rsid w:val="000C0BC7"/>
    <w:rsid w:val="000C2BC7"/>
    <w:rsid w:val="000C4003"/>
    <w:rsid w:val="000C6E36"/>
    <w:rsid w:val="000C6F2D"/>
    <w:rsid w:val="000C768A"/>
    <w:rsid w:val="000C7D23"/>
    <w:rsid w:val="000D03D2"/>
    <w:rsid w:val="000D1CE0"/>
    <w:rsid w:val="000D403E"/>
    <w:rsid w:val="000D438D"/>
    <w:rsid w:val="000D4D78"/>
    <w:rsid w:val="000D5619"/>
    <w:rsid w:val="000D7263"/>
    <w:rsid w:val="000D73B4"/>
    <w:rsid w:val="000E038C"/>
    <w:rsid w:val="000E041B"/>
    <w:rsid w:val="000E13BD"/>
    <w:rsid w:val="000E2207"/>
    <w:rsid w:val="000E2A02"/>
    <w:rsid w:val="000E5330"/>
    <w:rsid w:val="000E5CC8"/>
    <w:rsid w:val="000E67B8"/>
    <w:rsid w:val="000E6EC6"/>
    <w:rsid w:val="000E7689"/>
    <w:rsid w:val="000F025C"/>
    <w:rsid w:val="000F083F"/>
    <w:rsid w:val="000F25D0"/>
    <w:rsid w:val="000F3F3D"/>
    <w:rsid w:val="000F4889"/>
    <w:rsid w:val="000F4D7F"/>
    <w:rsid w:val="000F69E3"/>
    <w:rsid w:val="000F6CC0"/>
    <w:rsid w:val="000F7E5E"/>
    <w:rsid w:val="0010163D"/>
    <w:rsid w:val="001018EC"/>
    <w:rsid w:val="00101B9D"/>
    <w:rsid w:val="0010320D"/>
    <w:rsid w:val="0010443E"/>
    <w:rsid w:val="00104D34"/>
    <w:rsid w:val="00107105"/>
    <w:rsid w:val="001072E1"/>
    <w:rsid w:val="0010737D"/>
    <w:rsid w:val="0011236B"/>
    <w:rsid w:val="00112D21"/>
    <w:rsid w:val="0011492F"/>
    <w:rsid w:val="00116CD6"/>
    <w:rsid w:val="0011790A"/>
    <w:rsid w:val="00117C97"/>
    <w:rsid w:val="00120143"/>
    <w:rsid w:val="001232C5"/>
    <w:rsid w:val="00123B93"/>
    <w:rsid w:val="0012414A"/>
    <w:rsid w:val="00125029"/>
    <w:rsid w:val="00127F70"/>
    <w:rsid w:val="0013035B"/>
    <w:rsid w:val="00130E7C"/>
    <w:rsid w:val="0013178E"/>
    <w:rsid w:val="001317F4"/>
    <w:rsid w:val="00131C65"/>
    <w:rsid w:val="0013228A"/>
    <w:rsid w:val="00132BC2"/>
    <w:rsid w:val="0013328C"/>
    <w:rsid w:val="0013648B"/>
    <w:rsid w:val="0013655B"/>
    <w:rsid w:val="001366A9"/>
    <w:rsid w:val="001367F6"/>
    <w:rsid w:val="00136C97"/>
    <w:rsid w:val="0014040F"/>
    <w:rsid w:val="00140806"/>
    <w:rsid w:val="001416E4"/>
    <w:rsid w:val="00142060"/>
    <w:rsid w:val="00142F96"/>
    <w:rsid w:val="00143A16"/>
    <w:rsid w:val="001447E5"/>
    <w:rsid w:val="00144B53"/>
    <w:rsid w:val="00144E3A"/>
    <w:rsid w:val="00144FCE"/>
    <w:rsid w:val="00145A38"/>
    <w:rsid w:val="00146DE9"/>
    <w:rsid w:val="00147EE5"/>
    <w:rsid w:val="00151FD8"/>
    <w:rsid w:val="0015337C"/>
    <w:rsid w:val="0015729D"/>
    <w:rsid w:val="00160FDB"/>
    <w:rsid w:val="00161FE5"/>
    <w:rsid w:val="001638CF"/>
    <w:rsid w:val="00163C12"/>
    <w:rsid w:val="0016477A"/>
    <w:rsid w:val="001658A4"/>
    <w:rsid w:val="001713F1"/>
    <w:rsid w:val="001716C4"/>
    <w:rsid w:val="00171C59"/>
    <w:rsid w:val="001724AB"/>
    <w:rsid w:val="00172FAB"/>
    <w:rsid w:val="00173D03"/>
    <w:rsid w:val="001746FE"/>
    <w:rsid w:val="0017655C"/>
    <w:rsid w:val="001771B2"/>
    <w:rsid w:val="00177F58"/>
    <w:rsid w:val="00177FD9"/>
    <w:rsid w:val="0018019C"/>
    <w:rsid w:val="00180E9E"/>
    <w:rsid w:val="00180FE4"/>
    <w:rsid w:val="00181722"/>
    <w:rsid w:val="00183CDF"/>
    <w:rsid w:val="00183D10"/>
    <w:rsid w:val="00183F2E"/>
    <w:rsid w:val="00186952"/>
    <w:rsid w:val="0018782D"/>
    <w:rsid w:val="00190113"/>
    <w:rsid w:val="001901CE"/>
    <w:rsid w:val="001914A6"/>
    <w:rsid w:val="00191F5D"/>
    <w:rsid w:val="00195323"/>
    <w:rsid w:val="00195B01"/>
    <w:rsid w:val="001967AD"/>
    <w:rsid w:val="001970D6"/>
    <w:rsid w:val="001978E6"/>
    <w:rsid w:val="00197F70"/>
    <w:rsid w:val="001A097A"/>
    <w:rsid w:val="001A1C88"/>
    <w:rsid w:val="001A22BF"/>
    <w:rsid w:val="001A2626"/>
    <w:rsid w:val="001A331C"/>
    <w:rsid w:val="001A3F9C"/>
    <w:rsid w:val="001A4AA2"/>
    <w:rsid w:val="001A53A1"/>
    <w:rsid w:val="001A5FFB"/>
    <w:rsid w:val="001A6FDD"/>
    <w:rsid w:val="001A754E"/>
    <w:rsid w:val="001B043C"/>
    <w:rsid w:val="001B0A1D"/>
    <w:rsid w:val="001B2BF2"/>
    <w:rsid w:val="001B3119"/>
    <w:rsid w:val="001B31FA"/>
    <w:rsid w:val="001B3B3A"/>
    <w:rsid w:val="001B4297"/>
    <w:rsid w:val="001B450C"/>
    <w:rsid w:val="001B4D27"/>
    <w:rsid w:val="001B66A6"/>
    <w:rsid w:val="001B78D4"/>
    <w:rsid w:val="001C19DB"/>
    <w:rsid w:val="001C1A59"/>
    <w:rsid w:val="001C2F4C"/>
    <w:rsid w:val="001C3F88"/>
    <w:rsid w:val="001C433C"/>
    <w:rsid w:val="001C5033"/>
    <w:rsid w:val="001D0851"/>
    <w:rsid w:val="001D1AF5"/>
    <w:rsid w:val="001D396D"/>
    <w:rsid w:val="001D5EC0"/>
    <w:rsid w:val="001D7DD7"/>
    <w:rsid w:val="001D7EB5"/>
    <w:rsid w:val="001E1DAC"/>
    <w:rsid w:val="001E3BC0"/>
    <w:rsid w:val="001E41D8"/>
    <w:rsid w:val="001E4262"/>
    <w:rsid w:val="001E4755"/>
    <w:rsid w:val="001E4DA5"/>
    <w:rsid w:val="001E4DA8"/>
    <w:rsid w:val="001E5F95"/>
    <w:rsid w:val="001E69B4"/>
    <w:rsid w:val="001E6E82"/>
    <w:rsid w:val="001E7584"/>
    <w:rsid w:val="001F0185"/>
    <w:rsid w:val="001F2543"/>
    <w:rsid w:val="001F2F3B"/>
    <w:rsid w:val="001F476E"/>
    <w:rsid w:val="001F5968"/>
    <w:rsid w:val="002000D3"/>
    <w:rsid w:val="00200852"/>
    <w:rsid w:val="00202D43"/>
    <w:rsid w:val="00203112"/>
    <w:rsid w:val="0020343A"/>
    <w:rsid w:val="0020662C"/>
    <w:rsid w:val="00212A08"/>
    <w:rsid w:val="00217147"/>
    <w:rsid w:val="002179C3"/>
    <w:rsid w:val="00217BA8"/>
    <w:rsid w:val="0022026D"/>
    <w:rsid w:val="00220355"/>
    <w:rsid w:val="002210EE"/>
    <w:rsid w:val="002221DC"/>
    <w:rsid w:val="002238E8"/>
    <w:rsid w:val="00224A05"/>
    <w:rsid w:val="00225CD1"/>
    <w:rsid w:val="002265D2"/>
    <w:rsid w:val="00226655"/>
    <w:rsid w:val="00227F07"/>
    <w:rsid w:val="002307EF"/>
    <w:rsid w:val="00230836"/>
    <w:rsid w:val="0023289A"/>
    <w:rsid w:val="00233A5C"/>
    <w:rsid w:val="00235707"/>
    <w:rsid w:val="002364C9"/>
    <w:rsid w:val="00236C9D"/>
    <w:rsid w:val="0023732B"/>
    <w:rsid w:val="00237D91"/>
    <w:rsid w:val="00240C07"/>
    <w:rsid w:val="002410B2"/>
    <w:rsid w:val="00241882"/>
    <w:rsid w:val="00242A35"/>
    <w:rsid w:val="0024311B"/>
    <w:rsid w:val="0024687A"/>
    <w:rsid w:val="00246A89"/>
    <w:rsid w:val="00246FA4"/>
    <w:rsid w:val="00247831"/>
    <w:rsid w:val="00247CDD"/>
    <w:rsid w:val="00251EB7"/>
    <w:rsid w:val="00251FCB"/>
    <w:rsid w:val="00254122"/>
    <w:rsid w:val="0025416D"/>
    <w:rsid w:val="002542B0"/>
    <w:rsid w:val="00254E75"/>
    <w:rsid w:val="0025579F"/>
    <w:rsid w:val="00257595"/>
    <w:rsid w:val="00257E0F"/>
    <w:rsid w:val="00260EB3"/>
    <w:rsid w:val="00262E1E"/>
    <w:rsid w:val="00262F8B"/>
    <w:rsid w:val="00263667"/>
    <w:rsid w:val="00264350"/>
    <w:rsid w:val="00264CDA"/>
    <w:rsid w:val="00264D6C"/>
    <w:rsid w:val="00266AB4"/>
    <w:rsid w:val="002670CF"/>
    <w:rsid w:val="00267959"/>
    <w:rsid w:val="00270764"/>
    <w:rsid w:val="00270846"/>
    <w:rsid w:val="00271C99"/>
    <w:rsid w:val="00273291"/>
    <w:rsid w:val="002732F6"/>
    <w:rsid w:val="00273C05"/>
    <w:rsid w:val="002743AE"/>
    <w:rsid w:val="0027462D"/>
    <w:rsid w:val="002752B4"/>
    <w:rsid w:val="00275D75"/>
    <w:rsid w:val="00277155"/>
    <w:rsid w:val="00277FF3"/>
    <w:rsid w:val="00280CE3"/>
    <w:rsid w:val="0028245B"/>
    <w:rsid w:val="00285962"/>
    <w:rsid w:val="002860CC"/>
    <w:rsid w:val="00287305"/>
    <w:rsid w:val="00290D53"/>
    <w:rsid w:val="00291971"/>
    <w:rsid w:val="00292626"/>
    <w:rsid w:val="00293E8C"/>
    <w:rsid w:val="00294946"/>
    <w:rsid w:val="00294BA9"/>
    <w:rsid w:val="002954F5"/>
    <w:rsid w:val="002958FA"/>
    <w:rsid w:val="00296409"/>
    <w:rsid w:val="00296713"/>
    <w:rsid w:val="00296E6D"/>
    <w:rsid w:val="00297A03"/>
    <w:rsid w:val="00297C8F"/>
    <w:rsid w:val="00297E1E"/>
    <w:rsid w:val="002A011E"/>
    <w:rsid w:val="002A101F"/>
    <w:rsid w:val="002A1170"/>
    <w:rsid w:val="002A13FD"/>
    <w:rsid w:val="002A2C12"/>
    <w:rsid w:val="002A4551"/>
    <w:rsid w:val="002A4A30"/>
    <w:rsid w:val="002A4F09"/>
    <w:rsid w:val="002A5822"/>
    <w:rsid w:val="002A6250"/>
    <w:rsid w:val="002A77AC"/>
    <w:rsid w:val="002B0689"/>
    <w:rsid w:val="002B08CA"/>
    <w:rsid w:val="002B3CD3"/>
    <w:rsid w:val="002B5242"/>
    <w:rsid w:val="002C01C0"/>
    <w:rsid w:val="002C1CB1"/>
    <w:rsid w:val="002C2011"/>
    <w:rsid w:val="002C3A7B"/>
    <w:rsid w:val="002C49F0"/>
    <w:rsid w:val="002C4D80"/>
    <w:rsid w:val="002C7508"/>
    <w:rsid w:val="002C7D0B"/>
    <w:rsid w:val="002D0DD1"/>
    <w:rsid w:val="002D1B7F"/>
    <w:rsid w:val="002D357B"/>
    <w:rsid w:val="002D44A6"/>
    <w:rsid w:val="002D586A"/>
    <w:rsid w:val="002D5C31"/>
    <w:rsid w:val="002D5F88"/>
    <w:rsid w:val="002D6319"/>
    <w:rsid w:val="002D723D"/>
    <w:rsid w:val="002E0638"/>
    <w:rsid w:val="002E3AC7"/>
    <w:rsid w:val="002E4418"/>
    <w:rsid w:val="002E5674"/>
    <w:rsid w:val="002E605F"/>
    <w:rsid w:val="002E6511"/>
    <w:rsid w:val="002E6F80"/>
    <w:rsid w:val="002E7391"/>
    <w:rsid w:val="002E7CE7"/>
    <w:rsid w:val="002F231F"/>
    <w:rsid w:val="002F3DA9"/>
    <w:rsid w:val="002F5661"/>
    <w:rsid w:val="002F5F49"/>
    <w:rsid w:val="002F7766"/>
    <w:rsid w:val="00300CE0"/>
    <w:rsid w:val="00301419"/>
    <w:rsid w:val="00301987"/>
    <w:rsid w:val="00302950"/>
    <w:rsid w:val="00303FD7"/>
    <w:rsid w:val="00304737"/>
    <w:rsid w:val="0030603C"/>
    <w:rsid w:val="00306B6D"/>
    <w:rsid w:val="00307910"/>
    <w:rsid w:val="0031059D"/>
    <w:rsid w:val="0031154F"/>
    <w:rsid w:val="0031160A"/>
    <w:rsid w:val="003148D5"/>
    <w:rsid w:val="00315B7C"/>
    <w:rsid w:val="00315CDB"/>
    <w:rsid w:val="00320DC2"/>
    <w:rsid w:val="003210CD"/>
    <w:rsid w:val="003238D2"/>
    <w:rsid w:val="00324367"/>
    <w:rsid w:val="0032439E"/>
    <w:rsid w:val="00326006"/>
    <w:rsid w:val="00326C1B"/>
    <w:rsid w:val="003300CD"/>
    <w:rsid w:val="00330ADA"/>
    <w:rsid w:val="00331D43"/>
    <w:rsid w:val="00332C4F"/>
    <w:rsid w:val="00332EFD"/>
    <w:rsid w:val="00334906"/>
    <w:rsid w:val="00337542"/>
    <w:rsid w:val="0034203D"/>
    <w:rsid w:val="003424C3"/>
    <w:rsid w:val="00343208"/>
    <w:rsid w:val="00345416"/>
    <w:rsid w:val="00345452"/>
    <w:rsid w:val="00345CA7"/>
    <w:rsid w:val="00347986"/>
    <w:rsid w:val="00347BC0"/>
    <w:rsid w:val="00347C1A"/>
    <w:rsid w:val="00347EF2"/>
    <w:rsid w:val="00350B3E"/>
    <w:rsid w:val="00350E23"/>
    <w:rsid w:val="00351DAC"/>
    <w:rsid w:val="003530D6"/>
    <w:rsid w:val="0035400A"/>
    <w:rsid w:val="003542B4"/>
    <w:rsid w:val="00356266"/>
    <w:rsid w:val="00357073"/>
    <w:rsid w:val="0035708E"/>
    <w:rsid w:val="0035785D"/>
    <w:rsid w:val="003627A1"/>
    <w:rsid w:val="003637E5"/>
    <w:rsid w:val="00363DC7"/>
    <w:rsid w:val="0036438A"/>
    <w:rsid w:val="00364DA4"/>
    <w:rsid w:val="003653BA"/>
    <w:rsid w:val="00365CB7"/>
    <w:rsid w:val="003671AA"/>
    <w:rsid w:val="003702E9"/>
    <w:rsid w:val="003713C7"/>
    <w:rsid w:val="00371DAB"/>
    <w:rsid w:val="003726E4"/>
    <w:rsid w:val="00372734"/>
    <w:rsid w:val="003730D7"/>
    <w:rsid w:val="00375046"/>
    <w:rsid w:val="003758E4"/>
    <w:rsid w:val="00381E04"/>
    <w:rsid w:val="00383EA8"/>
    <w:rsid w:val="00384314"/>
    <w:rsid w:val="00384732"/>
    <w:rsid w:val="003849BF"/>
    <w:rsid w:val="00386294"/>
    <w:rsid w:val="00391896"/>
    <w:rsid w:val="00394E03"/>
    <w:rsid w:val="0039750F"/>
    <w:rsid w:val="003A09F3"/>
    <w:rsid w:val="003A1AEB"/>
    <w:rsid w:val="003A1F63"/>
    <w:rsid w:val="003A4A6B"/>
    <w:rsid w:val="003A51D4"/>
    <w:rsid w:val="003B139D"/>
    <w:rsid w:val="003B31A4"/>
    <w:rsid w:val="003B43B3"/>
    <w:rsid w:val="003B6FAB"/>
    <w:rsid w:val="003B6FDC"/>
    <w:rsid w:val="003C1AE5"/>
    <w:rsid w:val="003C1FC1"/>
    <w:rsid w:val="003C2B9D"/>
    <w:rsid w:val="003C3432"/>
    <w:rsid w:val="003C3FCA"/>
    <w:rsid w:val="003C5AA1"/>
    <w:rsid w:val="003C711F"/>
    <w:rsid w:val="003C7697"/>
    <w:rsid w:val="003C7CB8"/>
    <w:rsid w:val="003D04E0"/>
    <w:rsid w:val="003D0FAA"/>
    <w:rsid w:val="003D10C8"/>
    <w:rsid w:val="003D10D8"/>
    <w:rsid w:val="003D1897"/>
    <w:rsid w:val="003D1D26"/>
    <w:rsid w:val="003D31EE"/>
    <w:rsid w:val="003D43B2"/>
    <w:rsid w:val="003D50AA"/>
    <w:rsid w:val="003D615A"/>
    <w:rsid w:val="003D7078"/>
    <w:rsid w:val="003D7413"/>
    <w:rsid w:val="003E014D"/>
    <w:rsid w:val="003E117E"/>
    <w:rsid w:val="003E15D1"/>
    <w:rsid w:val="003E263F"/>
    <w:rsid w:val="003E305D"/>
    <w:rsid w:val="003E3205"/>
    <w:rsid w:val="003E329E"/>
    <w:rsid w:val="003E5235"/>
    <w:rsid w:val="003E63E5"/>
    <w:rsid w:val="003E6484"/>
    <w:rsid w:val="003E69FD"/>
    <w:rsid w:val="003E707E"/>
    <w:rsid w:val="003F0230"/>
    <w:rsid w:val="003F23F8"/>
    <w:rsid w:val="003F2532"/>
    <w:rsid w:val="003F2CAA"/>
    <w:rsid w:val="003F3073"/>
    <w:rsid w:val="003F46B1"/>
    <w:rsid w:val="003F5AE5"/>
    <w:rsid w:val="00400A94"/>
    <w:rsid w:val="00400BC0"/>
    <w:rsid w:val="00401905"/>
    <w:rsid w:val="004024EB"/>
    <w:rsid w:val="004032E3"/>
    <w:rsid w:val="00404B1B"/>
    <w:rsid w:val="00404D07"/>
    <w:rsid w:val="00404E7C"/>
    <w:rsid w:val="00405E53"/>
    <w:rsid w:val="00406449"/>
    <w:rsid w:val="00406D37"/>
    <w:rsid w:val="00407234"/>
    <w:rsid w:val="00407E02"/>
    <w:rsid w:val="00410F1C"/>
    <w:rsid w:val="004118C0"/>
    <w:rsid w:val="00411CD1"/>
    <w:rsid w:val="00411E5A"/>
    <w:rsid w:val="0041210B"/>
    <w:rsid w:val="004127D5"/>
    <w:rsid w:val="00412A0E"/>
    <w:rsid w:val="00413BB9"/>
    <w:rsid w:val="00416123"/>
    <w:rsid w:val="0041617C"/>
    <w:rsid w:val="004162B0"/>
    <w:rsid w:val="004165C8"/>
    <w:rsid w:val="004178FE"/>
    <w:rsid w:val="00420641"/>
    <w:rsid w:val="00420A5D"/>
    <w:rsid w:val="00421295"/>
    <w:rsid w:val="00421AA1"/>
    <w:rsid w:val="00421F20"/>
    <w:rsid w:val="00423507"/>
    <w:rsid w:val="00423D9C"/>
    <w:rsid w:val="00424EF1"/>
    <w:rsid w:val="004272D1"/>
    <w:rsid w:val="00427944"/>
    <w:rsid w:val="004309D6"/>
    <w:rsid w:val="00430A24"/>
    <w:rsid w:val="00431F16"/>
    <w:rsid w:val="00432198"/>
    <w:rsid w:val="00432799"/>
    <w:rsid w:val="00432F3B"/>
    <w:rsid w:val="00436BFC"/>
    <w:rsid w:val="00437259"/>
    <w:rsid w:val="004404F7"/>
    <w:rsid w:val="00441E3C"/>
    <w:rsid w:val="00441F22"/>
    <w:rsid w:val="00442B23"/>
    <w:rsid w:val="00444555"/>
    <w:rsid w:val="004447BE"/>
    <w:rsid w:val="00444D69"/>
    <w:rsid w:val="004459C5"/>
    <w:rsid w:val="00450BB4"/>
    <w:rsid w:val="00451DFB"/>
    <w:rsid w:val="00451E00"/>
    <w:rsid w:val="00453236"/>
    <w:rsid w:val="004535EE"/>
    <w:rsid w:val="00453A15"/>
    <w:rsid w:val="004540AB"/>
    <w:rsid w:val="004540D0"/>
    <w:rsid w:val="00456305"/>
    <w:rsid w:val="00460EA7"/>
    <w:rsid w:val="00461168"/>
    <w:rsid w:val="004619DD"/>
    <w:rsid w:val="00462BB0"/>
    <w:rsid w:val="00463946"/>
    <w:rsid w:val="00463D5A"/>
    <w:rsid w:val="0046458C"/>
    <w:rsid w:val="00464AA7"/>
    <w:rsid w:val="004668B7"/>
    <w:rsid w:val="00467079"/>
    <w:rsid w:val="0046741C"/>
    <w:rsid w:val="00467A37"/>
    <w:rsid w:val="004706A9"/>
    <w:rsid w:val="00470C0A"/>
    <w:rsid w:val="00470FBF"/>
    <w:rsid w:val="00473E9E"/>
    <w:rsid w:val="00476355"/>
    <w:rsid w:val="00477E44"/>
    <w:rsid w:val="00480739"/>
    <w:rsid w:val="0048144B"/>
    <w:rsid w:val="00483786"/>
    <w:rsid w:val="00483C0D"/>
    <w:rsid w:val="00484103"/>
    <w:rsid w:val="00484173"/>
    <w:rsid w:val="00484A49"/>
    <w:rsid w:val="00484CA8"/>
    <w:rsid w:val="0048636C"/>
    <w:rsid w:val="004878A9"/>
    <w:rsid w:val="00487EC4"/>
    <w:rsid w:val="00490D11"/>
    <w:rsid w:val="0049311F"/>
    <w:rsid w:val="00493447"/>
    <w:rsid w:val="00493B58"/>
    <w:rsid w:val="004974A4"/>
    <w:rsid w:val="00497637"/>
    <w:rsid w:val="004A00E2"/>
    <w:rsid w:val="004A111B"/>
    <w:rsid w:val="004A1714"/>
    <w:rsid w:val="004A1F08"/>
    <w:rsid w:val="004A37DD"/>
    <w:rsid w:val="004A3923"/>
    <w:rsid w:val="004A3F4A"/>
    <w:rsid w:val="004A46FC"/>
    <w:rsid w:val="004A6A01"/>
    <w:rsid w:val="004A6D05"/>
    <w:rsid w:val="004B1B19"/>
    <w:rsid w:val="004B2159"/>
    <w:rsid w:val="004B4650"/>
    <w:rsid w:val="004B54B6"/>
    <w:rsid w:val="004B57ED"/>
    <w:rsid w:val="004B5A55"/>
    <w:rsid w:val="004B6047"/>
    <w:rsid w:val="004B638B"/>
    <w:rsid w:val="004C0A2E"/>
    <w:rsid w:val="004C15CB"/>
    <w:rsid w:val="004C2C4A"/>
    <w:rsid w:val="004C3511"/>
    <w:rsid w:val="004C3CAC"/>
    <w:rsid w:val="004C3E79"/>
    <w:rsid w:val="004C50BE"/>
    <w:rsid w:val="004C52BC"/>
    <w:rsid w:val="004D1D09"/>
    <w:rsid w:val="004D1EFC"/>
    <w:rsid w:val="004D27D9"/>
    <w:rsid w:val="004D5EEF"/>
    <w:rsid w:val="004D6700"/>
    <w:rsid w:val="004D68B9"/>
    <w:rsid w:val="004D7210"/>
    <w:rsid w:val="004E07F8"/>
    <w:rsid w:val="004E0E35"/>
    <w:rsid w:val="004E160B"/>
    <w:rsid w:val="004E2ACA"/>
    <w:rsid w:val="004E2F10"/>
    <w:rsid w:val="004E3942"/>
    <w:rsid w:val="004E3B49"/>
    <w:rsid w:val="004E3E09"/>
    <w:rsid w:val="004E4838"/>
    <w:rsid w:val="004E4BC9"/>
    <w:rsid w:val="004E51FC"/>
    <w:rsid w:val="004E59C1"/>
    <w:rsid w:val="004E6514"/>
    <w:rsid w:val="004E72B7"/>
    <w:rsid w:val="004F010D"/>
    <w:rsid w:val="004F0C17"/>
    <w:rsid w:val="004F0DA8"/>
    <w:rsid w:val="004F10BC"/>
    <w:rsid w:val="004F1B8B"/>
    <w:rsid w:val="004F49EB"/>
    <w:rsid w:val="004F523D"/>
    <w:rsid w:val="004F607F"/>
    <w:rsid w:val="004F6DAC"/>
    <w:rsid w:val="004F7258"/>
    <w:rsid w:val="004F7DC4"/>
    <w:rsid w:val="00500291"/>
    <w:rsid w:val="00502929"/>
    <w:rsid w:val="005048E5"/>
    <w:rsid w:val="00504B73"/>
    <w:rsid w:val="0050554D"/>
    <w:rsid w:val="005059BA"/>
    <w:rsid w:val="00505BD9"/>
    <w:rsid w:val="00510318"/>
    <w:rsid w:val="00511A29"/>
    <w:rsid w:val="00511FDF"/>
    <w:rsid w:val="0051333D"/>
    <w:rsid w:val="0051421F"/>
    <w:rsid w:val="0051575F"/>
    <w:rsid w:val="005161B1"/>
    <w:rsid w:val="005167E6"/>
    <w:rsid w:val="00517671"/>
    <w:rsid w:val="00520252"/>
    <w:rsid w:val="00520367"/>
    <w:rsid w:val="0052108D"/>
    <w:rsid w:val="0052249A"/>
    <w:rsid w:val="0052599B"/>
    <w:rsid w:val="00531827"/>
    <w:rsid w:val="0053274E"/>
    <w:rsid w:val="00532BED"/>
    <w:rsid w:val="00533D84"/>
    <w:rsid w:val="00534B1E"/>
    <w:rsid w:val="00536A0B"/>
    <w:rsid w:val="005377D5"/>
    <w:rsid w:val="005402FC"/>
    <w:rsid w:val="00541BD5"/>
    <w:rsid w:val="00541C89"/>
    <w:rsid w:val="00542A14"/>
    <w:rsid w:val="00543414"/>
    <w:rsid w:val="0054428E"/>
    <w:rsid w:val="00544417"/>
    <w:rsid w:val="00544575"/>
    <w:rsid w:val="00544D47"/>
    <w:rsid w:val="0054563D"/>
    <w:rsid w:val="0054564D"/>
    <w:rsid w:val="00545E57"/>
    <w:rsid w:val="005468BA"/>
    <w:rsid w:val="005519A7"/>
    <w:rsid w:val="00551B7C"/>
    <w:rsid w:val="00551C35"/>
    <w:rsid w:val="00551FDB"/>
    <w:rsid w:val="00553BD8"/>
    <w:rsid w:val="0055611D"/>
    <w:rsid w:val="00557355"/>
    <w:rsid w:val="00557FB2"/>
    <w:rsid w:val="00560424"/>
    <w:rsid w:val="0056052F"/>
    <w:rsid w:val="00563BFE"/>
    <w:rsid w:val="00563EF7"/>
    <w:rsid w:val="00565A77"/>
    <w:rsid w:val="00565AB8"/>
    <w:rsid w:val="00565F0D"/>
    <w:rsid w:val="00566AFC"/>
    <w:rsid w:val="00567BE9"/>
    <w:rsid w:val="00571A5E"/>
    <w:rsid w:val="00572295"/>
    <w:rsid w:val="00572F5E"/>
    <w:rsid w:val="00573934"/>
    <w:rsid w:val="0057490F"/>
    <w:rsid w:val="00574A8A"/>
    <w:rsid w:val="005768B1"/>
    <w:rsid w:val="00577734"/>
    <w:rsid w:val="0058247C"/>
    <w:rsid w:val="00587D16"/>
    <w:rsid w:val="00591B25"/>
    <w:rsid w:val="00592E41"/>
    <w:rsid w:val="0059318B"/>
    <w:rsid w:val="00595AEB"/>
    <w:rsid w:val="00595BDF"/>
    <w:rsid w:val="00596A5B"/>
    <w:rsid w:val="00596ADB"/>
    <w:rsid w:val="005A0785"/>
    <w:rsid w:val="005A0D8A"/>
    <w:rsid w:val="005A10F0"/>
    <w:rsid w:val="005A1730"/>
    <w:rsid w:val="005A2057"/>
    <w:rsid w:val="005A2338"/>
    <w:rsid w:val="005A29CB"/>
    <w:rsid w:val="005A44F1"/>
    <w:rsid w:val="005A64D4"/>
    <w:rsid w:val="005A6B60"/>
    <w:rsid w:val="005A6D5D"/>
    <w:rsid w:val="005A6DF7"/>
    <w:rsid w:val="005B00FE"/>
    <w:rsid w:val="005B1F56"/>
    <w:rsid w:val="005B36DA"/>
    <w:rsid w:val="005B4A58"/>
    <w:rsid w:val="005B5F53"/>
    <w:rsid w:val="005B7103"/>
    <w:rsid w:val="005C06DB"/>
    <w:rsid w:val="005C1F71"/>
    <w:rsid w:val="005C207E"/>
    <w:rsid w:val="005C38AA"/>
    <w:rsid w:val="005C613F"/>
    <w:rsid w:val="005D1923"/>
    <w:rsid w:val="005D28AD"/>
    <w:rsid w:val="005D367A"/>
    <w:rsid w:val="005D72B9"/>
    <w:rsid w:val="005E1F99"/>
    <w:rsid w:val="005E20F1"/>
    <w:rsid w:val="005E3890"/>
    <w:rsid w:val="005E44C6"/>
    <w:rsid w:val="005E47AC"/>
    <w:rsid w:val="005E5116"/>
    <w:rsid w:val="005E5584"/>
    <w:rsid w:val="005E662F"/>
    <w:rsid w:val="005E7286"/>
    <w:rsid w:val="005F0C8C"/>
    <w:rsid w:val="005F36C8"/>
    <w:rsid w:val="005F5B51"/>
    <w:rsid w:val="005F5BF6"/>
    <w:rsid w:val="005F5E67"/>
    <w:rsid w:val="006013EE"/>
    <w:rsid w:val="00601807"/>
    <w:rsid w:val="00601BA4"/>
    <w:rsid w:val="00602118"/>
    <w:rsid w:val="006033F6"/>
    <w:rsid w:val="00603633"/>
    <w:rsid w:val="0060417B"/>
    <w:rsid w:val="006044C8"/>
    <w:rsid w:val="0060460B"/>
    <w:rsid w:val="006046CD"/>
    <w:rsid w:val="0060602A"/>
    <w:rsid w:val="00606F5B"/>
    <w:rsid w:val="0060732B"/>
    <w:rsid w:val="00607432"/>
    <w:rsid w:val="00607A98"/>
    <w:rsid w:val="00607D37"/>
    <w:rsid w:val="00611A48"/>
    <w:rsid w:val="006122D1"/>
    <w:rsid w:val="00612678"/>
    <w:rsid w:val="0061345A"/>
    <w:rsid w:val="006135A2"/>
    <w:rsid w:val="00614070"/>
    <w:rsid w:val="00614C2B"/>
    <w:rsid w:val="00614E4C"/>
    <w:rsid w:val="00616DA2"/>
    <w:rsid w:val="0061777A"/>
    <w:rsid w:val="006208FB"/>
    <w:rsid w:val="00620C90"/>
    <w:rsid w:val="006214C8"/>
    <w:rsid w:val="00621C2D"/>
    <w:rsid w:val="00621FB0"/>
    <w:rsid w:val="00622E79"/>
    <w:rsid w:val="00623D6F"/>
    <w:rsid w:val="0062498E"/>
    <w:rsid w:val="00625E21"/>
    <w:rsid w:val="00626D33"/>
    <w:rsid w:val="00630B51"/>
    <w:rsid w:val="00633415"/>
    <w:rsid w:val="00633746"/>
    <w:rsid w:val="0063413A"/>
    <w:rsid w:val="006347ED"/>
    <w:rsid w:val="0063548F"/>
    <w:rsid w:val="00640619"/>
    <w:rsid w:val="00640B88"/>
    <w:rsid w:val="0064137C"/>
    <w:rsid w:val="006419ED"/>
    <w:rsid w:val="00641D61"/>
    <w:rsid w:val="006434D8"/>
    <w:rsid w:val="006445C5"/>
    <w:rsid w:val="00644AE7"/>
    <w:rsid w:val="006455C3"/>
    <w:rsid w:val="00646EAF"/>
    <w:rsid w:val="00647DA0"/>
    <w:rsid w:val="00651C67"/>
    <w:rsid w:val="00655FA0"/>
    <w:rsid w:val="00656155"/>
    <w:rsid w:val="00656554"/>
    <w:rsid w:val="006571E5"/>
    <w:rsid w:val="006576AC"/>
    <w:rsid w:val="00661A01"/>
    <w:rsid w:val="00662E59"/>
    <w:rsid w:val="00663E1B"/>
    <w:rsid w:val="00666412"/>
    <w:rsid w:val="00667053"/>
    <w:rsid w:val="00667284"/>
    <w:rsid w:val="00671E3C"/>
    <w:rsid w:val="0067537F"/>
    <w:rsid w:val="00675EED"/>
    <w:rsid w:val="00675F50"/>
    <w:rsid w:val="00676230"/>
    <w:rsid w:val="00677381"/>
    <w:rsid w:val="00677729"/>
    <w:rsid w:val="00680536"/>
    <w:rsid w:val="006806CA"/>
    <w:rsid w:val="00680E11"/>
    <w:rsid w:val="00681C1D"/>
    <w:rsid w:val="006836A3"/>
    <w:rsid w:val="00684A42"/>
    <w:rsid w:val="00685987"/>
    <w:rsid w:val="00685DCD"/>
    <w:rsid w:val="00686A57"/>
    <w:rsid w:val="00686DD7"/>
    <w:rsid w:val="006870C5"/>
    <w:rsid w:val="00690348"/>
    <w:rsid w:val="006909C0"/>
    <w:rsid w:val="00690CDC"/>
    <w:rsid w:val="00691C6F"/>
    <w:rsid w:val="006928EA"/>
    <w:rsid w:val="00693847"/>
    <w:rsid w:val="0069416D"/>
    <w:rsid w:val="00696979"/>
    <w:rsid w:val="00696E91"/>
    <w:rsid w:val="0069771F"/>
    <w:rsid w:val="006A03AE"/>
    <w:rsid w:val="006A13A4"/>
    <w:rsid w:val="006A1499"/>
    <w:rsid w:val="006A6066"/>
    <w:rsid w:val="006A6519"/>
    <w:rsid w:val="006B07AD"/>
    <w:rsid w:val="006B1F15"/>
    <w:rsid w:val="006B2386"/>
    <w:rsid w:val="006B4B02"/>
    <w:rsid w:val="006B5840"/>
    <w:rsid w:val="006B6209"/>
    <w:rsid w:val="006B6B9A"/>
    <w:rsid w:val="006C201B"/>
    <w:rsid w:val="006C2999"/>
    <w:rsid w:val="006C3F2D"/>
    <w:rsid w:val="006C41CE"/>
    <w:rsid w:val="006C64E8"/>
    <w:rsid w:val="006C79BE"/>
    <w:rsid w:val="006C7F63"/>
    <w:rsid w:val="006D41A4"/>
    <w:rsid w:val="006D4DCC"/>
    <w:rsid w:val="006D5672"/>
    <w:rsid w:val="006D5E08"/>
    <w:rsid w:val="006D7A98"/>
    <w:rsid w:val="006D7B15"/>
    <w:rsid w:val="006E384F"/>
    <w:rsid w:val="006E3DC9"/>
    <w:rsid w:val="006E5DBC"/>
    <w:rsid w:val="006E7185"/>
    <w:rsid w:val="006F0675"/>
    <w:rsid w:val="006F0C30"/>
    <w:rsid w:val="006F0D85"/>
    <w:rsid w:val="006F1CD0"/>
    <w:rsid w:val="00702830"/>
    <w:rsid w:val="00702E16"/>
    <w:rsid w:val="0070431A"/>
    <w:rsid w:val="00704EB1"/>
    <w:rsid w:val="00707A53"/>
    <w:rsid w:val="00707F1B"/>
    <w:rsid w:val="0071008C"/>
    <w:rsid w:val="00711049"/>
    <w:rsid w:val="007118A4"/>
    <w:rsid w:val="00711BA3"/>
    <w:rsid w:val="00715BDA"/>
    <w:rsid w:val="007204ED"/>
    <w:rsid w:val="007216C9"/>
    <w:rsid w:val="00721D59"/>
    <w:rsid w:val="00721E03"/>
    <w:rsid w:val="00722124"/>
    <w:rsid w:val="00723E10"/>
    <w:rsid w:val="00726479"/>
    <w:rsid w:val="007278BF"/>
    <w:rsid w:val="00727B73"/>
    <w:rsid w:val="007301D5"/>
    <w:rsid w:val="00731660"/>
    <w:rsid w:val="00731FDD"/>
    <w:rsid w:val="0073300B"/>
    <w:rsid w:val="0073603F"/>
    <w:rsid w:val="00736993"/>
    <w:rsid w:val="007373A0"/>
    <w:rsid w:val="007379D8"/>
    <w:rsid w:val="0074031D"/>
    <w:rsid w:val="00743E89"/>
    <w:rsid w:val="00743FF3"/>
    <w:rsid w:val="007448E2"/>
    <w:rsid w:val="00745DAF"/>
    <w:rsid w:val="00746EF2"/>
    <w:rsid w:val="00747166"/>
    <w:rsid w:val="00750E08"/>
    <w:rsid w:val="0075113E"/>
    <w:rsid w:val="00751849"/>
    <w:rsid w:val="00751B35"/>
    <w:rsid w:val="007524EB"/>
    <w:rsid w:val="00753914"/>
    <w:rsid w:val="0075392E"/>
    <w:rsid w:val="007549AE"/>
    <w:rsid w:val="00755BDD"/>
    <w:rsid w:val="00757602"/>
    <w:rsid w:val="00757B3E"/>
    <w:rsid w:val="00760BF7"/>
    <w:rsid w:val="00761E91"/>
    <w:rsid w:val="00765AB5"/>
    <w:rsid w:val="00765DFE"/>
    <w:rsid w:val="007661ED"/>
    <w:rsid w:val="007662EF"/>
    <w:rsid w:val="00766CB3"/>
    <w:rsid w:val="00767E3F"/>
    <w:rsid w:val="00770D78"/>
    <w:rsid w:val="007725BF"/>
    <w:rsid w:val="00772B4B"/>
    <w:rsid w:val="0077457F"/>
    <w:rsid w:val="007753C1"/>
    <w:rsid w:val="00775A30"/>
    <w:rsid w:val="007779A8"/>
    <w:rsid w:val="00777A4B"/>
    <w:rsid w:val="00781FE6"/>
    <w:rsid w:val="00783BC6"/>
    <w:rsid w:val="00784A57"/>
    <w:rsid w:val="00785753"/>
    <w:rsid w:val="0078622B"/>
    <w:rsid w:val="00786839"/>
    <w:rsid w:val="00787132"/>
    <w:rsid w:val="007875FB"/>
    <w:rsid w:val="00790656"/>
    <w:rsid w:val="007911AC"/>
    <w:rsid w:val="00791297"/>
    <w:rsid w:val="00791A7F"/>
    <w:rsid w:val="00791DB2"/>
    <w:rsid w:val="00793023"/>
    <w:rsid w:val="0079385F"/>
    <w:rsid w:val="00795194"/>
    <w:rsid w:val="0079629A"/>
    <w:rsid w:val="007978AA"/>
    <w:rsid w:val="007978E8"/>
    <w:rsid w:val="00797BA4"/>
    <w:rsid w:val="007A057C"/>
    <w:rsid w:val="007A29D0"/>
    <w:rsid w:val="007A710B"/>
    <w:rsid w:val="007A7267"/>
    <w:rsid w:val="007A7B85"/>
    <w:rsid w:val="007A7EC4"/>
    <w:rsid w:val="007B01AB"/>
    <w:rsid w:val="007B0A12"/>
    <w:rsid w:val="007B0C28"/>
    <w:rsid w:val="007B0D7A"/>
    <w:rsid w:val="007B0DD3"/>
    <w:rsid w:val="007B293E"/>
    <w:rsid w:val="007B3634"/>
    <w:rsid w:val="007B3905"/>
    <w:rsid w:val="007B5AC1"/>
    <w:rsid w:val="007B62BD"/>
    <w:rsid w:val="007B6F67"/>
    <w:rsid w:val="007B7FD9"/>
    <w:rsid w:val="007C1322"/>
    <w:rsid w:val="007C1982"/>
    <w:rsid w:val="007C2F70"/>
    <w:rsid w:val="007C3828"/>
    <w:rsid w:val="007C5032"/>
    <w:rsid w:val="007C5330"/>
    <w:rsid w:val="007C6EBB"/>
    <w:rsid w:val="007D0145"/>
    <w:rsid w:val="007D461B"/>
    <w:rsid w:val="007D5C83"/>
    <w:rsid w:val="007D6CE6"/>
    <w:rsid w:val="007E0B23"/>
    <w:rsid w:val="007E0BEA"/>
    <w:rsid w:val="007E10CE"/>
    <w:rsid w:val="007E2E02"/>
    <w:rsid w:val="007E3517"/>
    <w:rsid w:val="007E462E"/>
    <w:rsid w:val="007E4F43"/>
    <w:rsid w:val="007E63F7"/>
    <w:rsid w:val="007E6B1C"/>
    <w:rsid w:val="007F4A16"/>
    <w:rsid w:val="007F547A"/>
    <w:rsid w:val="007F5D2D"/>
    <w:rsid w:val="00802E6A"/>
    <w:rsid w:val="00803DEB"/>
    <w:rsid w:val="00804365"/>
    <w:rsid w:val="00806ED4"/>
    <w:rsid w:val="00807C75"/>
    <w:rsid w:val="008101A1"/>
    <w:rsid w:val="00810A88"/>
    <w:rsid w:val="00813AE1"/>
    <w:rsid w:val="008141EA"/>
    <w:rsid w:val="008159F8"/>
    <w:rsid w:val="00816739"/>
    <w:rsid w:val="00816D5A"/>
    <w:rsid w:val="00820FD7"/>
    <w:rsid w:val="00821011"/>
    <w:rsid w:val="00821768"/>
    <w:rsid w:val="00822030"/>
    <w:rsid w:val="00822CCD"/>
    <w:rsid w:val="00824087"/>
    <w:rsid w:val="00824B79"/>
    <w:rsid w:val="0082541E"/>
    <w:rsid w:val="00826B9C"/>
    <w:rsid w:val="00827BB7"/>
    <w:rsid w:val="0083055B"/>
    <w:rsid w:val="008319E9"/>
    <w:rsid w:val="00831DBC"/>
    <w:rsid w:val="0083740A"/>
    <w:rsid w:val="00837838"/>
    <w:rsid w:val="008405DE"/>
    <w:rsid w:val="008406F9"/>
    <w:rsid w:val="00840804"/>
    <w:rsid w:val="00840830"/>
    <w:rsid w:val="00844B40"/>
    <w:rsid w:val="00844D00"/>
    <w:rsid w:val="00845360"/>
    <w:rsid w:val="00845525"/>
    <w:rsid w:val="008462F3"/>
    <w:rsid w:val="00846B1D"/>
    <w:rsid w:val="008470FD"/>
    <w:rsid w:val="00847875"/>
    <w:rsid w:val="00850D4F"/>
    <w:rsid w:val="00851218"/>
    <w:rsid w:val="008527D3"/>
    <w:rsid w:val="00852A9E"/>
    <w:rsid w:val="008535B1"/>
    <w:rsid w:val="00854E02"/>
    <w:rsid w:val="008566D6"/>
    <w:rsid w:val="008615DC"/>
    <w:rsid w:val="00861C33"/>
    <w:rsid w:val="00862066"/>
    <w:rsid w:val="0086290A"/>
    <w:rsid w:val="00863314"/>
    <w:rsid w:val="008647E9"/>
    <w:rsid w:val="00864EF9"/>
    <w:rsid w:val="008675F9"/>
    <w:rsid w:val="00867FC5"/>
    <w:rsid w:val="0087235D"/>
    <w:rsid w:val="00872983"/>
    <w:rsid w:val="00872AE5"/>
    <w:rsid w:val="00872E67"/>
    <w:rsid w:val="0087314F"/>
    <w:rsid w:val="00873590"/>
    <w:rsid w:val="00873DE2"/>
    <w:rsid w:val="0087489E"/>
    <w:rsid w:val="008770DA"/>
    <w:rsid w:val="008801F8"/>
    <w:rsid w:val="00881D91"/>
    <w:rsid w:val="00882912"/>
    <w:rsid w:val="00882F89"/>
    <w:rsid w:val="00886D90"/>
    <w:rsid w:val="00886E1D"/>
    <w:rsid w:val="008878B9"/>
    <w:rsid w:val="008879C2"/>
    <w:rsid w:val="00887FFA"/>
    <w:rsid w:val="008904D8"/>
    <w:rsid w:val="008904E8"/>
    <w:rsid w:val="00890E3E"/>
    <w:rsid w:val="008919CB"/>
    <w:rsid w:val="00891AA5"/>
    <w:rsid w:val="008925E3"/>
    <w:rsid w:val="008928D8"/>
    <w:rsid w:val="00893231"/>
    <w:rsid w:val="008934F5"/>
    <w:rsid w:val="00893D74"/>
    <w:rsid w:val="00893F02"/>
    <w:rsid w:val="00897581"/>
    <w:rsid w:val="008A3DC1"/>
    <w:rsid w:val="008A3DF4"/>
    <w:rsid w:val="008A523B"/>
    <w:rsid w:val="008A55CF"/>
    <w:rsid w:val="008A5725"/>
    <w:rsid w:val="008A6661"/>
    <w:rsid w:val="008A6CEB"/>
    <w:rsid w:val="008A6F8F"/>
    <w:rsid w:val="008A76D9"/>
    <w:rsid w:val="008B0DC3"/>
    <w:rsid w:val="008B1D10"/>
    <w:rsid w:val="008B2EFB"/>
    <w:rsid w:val="008B3A26"/>
    <w:rsid w:val="008B4052"/>
    <w:rsid w:val="008B5F3A"/>
    <w:rsid w:val="008B6F87"/>
    <w:rsid w:val="008B7152"/>
    <w:rsid w:val="008B7449"/>
    <w:rsid w:val="008B7C6A"/>
    <w:rsid w:val="008C007F"/>
    <w:rsid w:val="008C0C00"/>
    <w:rsid w:val="008C1872"/>
    <w:rsid w:val="008C1FE0"/>
    <w:rsid w:val="008C3479"/>
    <w:rsid w:val="008C59F0"/>
    <w:rsid w:val="008C5B20"/>
    <w:rsid w:val="008C5E03"/>
    <w:rsid w:val="008C7071"/>
    <w:rsid w:val="008C7A38"/>
    <w:rsid w:val="008D0304"/>
    <w:rsid w:val="008D17E9"/>
    <w:rsid w:val="008D2531"/>
    <w:rsid w:val="008D2B3E"/>
    <w:rsid w:val="008D3CD6"/>
    <w:rsid w:val="008D3D88"/>
    <w:rsid w:val="008D415D"/>
    <w:rsid w:val="008D4338"/>
    <w:rsid w:val="008D4975"/>
    <w:rsid w:val="008D7450"/>
    <w:rsid w:val="008D787F"/>
    <w:rsid w:val="008D7C76"/>
    <w:rsid w:val="008E3F20"/>
    <w:rsid w:val="008E3FFD"/>
    <w:rsid w:val="008E51EF"/>
    <w:rsid w:val="008E5318"/>
    <w:rsid w:val="008E5692"/>
    <w:rsid w:val="008E56A4"/>
    <w:rsid w:val="008E6294"/>
    <w:rsid w:val="008E6647"/>
    <w:rsid w:val="008E6EA4"/>
    <w:rsid w:val="008E6EE1"/>
    <w:rsid w:val="008F0145"/>
    <w:rsid w:val="008F0663"/>
    <w:rsid w:val="008F0B43"/>
    <w:rsid w:val="008F7036"/>
    <w:rsid w:val="008F7306"/>
    <w:rsid w:val="008F73FE"/>
    <w:rsid w:val="00900227"/>
    <w:rsid w:val="0090041A"/>
    <w:rsid w:val="00901E90"/>
    <w:rsid w:val="00902E58"/>
    <w:rsid w:val="00903668"/>
    <w:rsid w:val="00903ED5"/>
    <w:rsid w:val="00904555"/>
    <w:rsid w:val="009051ED"/>
    <w:rsid w:val="00905C5F"/>
    <w:rsid w:val="009062C2"/>
    <w:rsid w:val="00906F1E"/>
    <w:rsid w:val="00910286"/>
    <w:rsid w:val="00913647"/>
    <w:rsid w:val="00913E02"/>
    <w:rsid w:val="00913F1B"/>
    <w:rsid w:val="00914377"/>
    <w:rsid w:val="00914380"/>
    <w:rsid w:val="00914762"/>
    <w:rsid w:val="009156FE"/>
    <w:rsid w:val="00916C7E"/>
    <w:rsid w:val="00917AC0"/>
    <w:rsid w:val="00920446"/>
    <w:rsid w:val="00920F01"/>
    <w:rsid w:val="00923B0E"/>
    <w:rsid w:val="00923C15"/>
    <w:rsid w:val="00923DB3"/>
    <w:rsid w:val="00925976"/>
    <w:rsid w:val="009270D2"/>
    <w:rsid w:val="00927D90"/>
    <w:rsid w:val="009307F5"/>
    <w:rsid w:val="00930EF2"/>
    <w:rsid w:val="00931EDB"/>
    <w:rsid w:val="00932FCC"/>
    <w:rsid w:val="00933373"/>
    <w:rsid w:val="009345A6"/>
    <w:rsid w:val="009351C3"/>
    <w:rsid w:val="0093569D"/>
    <w:rsid w:val="00936B36"/>
    <w:rsid w:val="00937C2B"/>
    <w:rsid w:val="009403B1"/>
    <w:rsid w:val="009406ED"/>
    <w:rsid w:val="00940C06"/>
    <w:rsid w:val="00940F75"/>
    <w:rsid w:val="00944FB5"/>
    <w:rsid w:val="009460A2"/>
    <w:rsid w:val="00946C49"/>
    <w:rsid w:val="00946F24"/>
    <w:rsid w:val="009506A2"/>
    <w:rsid w:val="00951D63"/>
    <w:rsid w:val="00951F61"/>
    <w:rsid w:val="00952770"/>
    <w:rsid w:val="009539D3"/>
    <w:rsid w:val="00953C62"/>
    <w:rsid w:val="009547A4"/>
    <w:rsid w:val="009561A4"/>
    <w:rsid w:val="009577E0"/>
    <w:rsid w:val="00957958"/>
    <w:rsid w:val="00960E31"/>
    <w:rsid w:val="009614F4"/>
    <w:rsid w:val="00961FDD"/>
    <w:rsid w:val="00963ED0"/>
    <w:rsid w:val="009653FF"/>
    <w:rsid w:val="00965C6E"/>
    <w:rsid w:val="00965C88"/>
    <w:rsid w:val="00965D79"/>
    <w:rsid w:val="009664DE"/>
    <w:rsid w:val="0096656E"/>
    <w:rsid w:val="009665AE"/>
    <w:rsid w:val="00966679"/>
    <w:rsid w:val="00967F8A"/>
    <w:rsid w:val="00970866"/>
    <w:rsid w:val="00970F54"/>
    <w:rsid w:val="00971457"/>
    <w:rsid w:val="00972683"/>
    <w:rsid w:val="00973C4A"/>
    <w:rsid w:val="0097465F"/>
    <w:rsid w:val="00974DF0"/>
    <w:rsid w:val="009756C1"/>
    <w:rsid w:val="00977310"/>
    <w:rsid w:val="009778A5"/>
    <w:rsid w:val="00977F38"/>
    <w:rsid w:val="009800B9"/>
    <w:rsid w:val="009812AD"/>
    <w:rsid w:val="00981A20"/>
    <w:rsid w:val="009823BB"/>
    <w:rsid w:val="0098297F"/>
    <w:rsid w:val="00983803"/>
    <w:rsid w:val="0098388D"/>
    <w:rsid w:val="009839D5"/>
    <w:rsid w:val="00983F40"/>
    <w:rsid w:val="00990E17"/>
    <w:rsid w:val="00991590"/>
    <w:rsid w:val="00991646"/>
    <w:rsid w:val="00995DA9"/>
    <w:rsid w:val="009A0E75"/>
    <w:rsid w:val="009A170C"/>
    <w:rsid w:val="009A2E8F"/>
    <w:rsid w:val="009A32A0"/>
    <w:rsid w:val="009A394E"/>
    <w:rsid w:val="009A3F54"/>
    <w:rsid w:val="009A436E"/>
    <w:rsid w:val="009A4928"/>
    <w:rsid w:val="009A7D93"/>
    <w:rsid w:val="009B078A"/>
    <w:rsid w:val="009B1BA2"/>
    <w:rsid w:val="009B3343"/>
    <w:rsid w:val="009B3447"/>
    <w:rsid w:val="009B404A"/>
    <w:rsid w:val="009B4801"/>
    <w:rsid w:val="009B5A3B"/>
    <w:rsid w:val="009B6AD6"/>
    <w:rsid w:val="009B6D2E"/>
    <w:rsid w:val="009C1D53"/>
    <w:rsid w:val="009C3FF8"/>
    <w:rsid w:val="009C4BB3"/>
    <w:rsid w:val="009C53D0"/>
    <w:rsid w:val="009C722D"/>
    <w:rsid w:val="009D1A2C"/>
    <w:rsid w:val="009D33CE"/>
    <w:rsid w:val="009D4006"/>
    <w:rsid w:val="009D5304"/>
    <w:rsid w:val="009D574C"/>
    <w:rsid w:val="009D5DA2"/>
    <w:rsid w:val="009D6F10"/>
    <w:rsid w:val="009D6FE4"/>
    <w:rsid w:val="009D78FB"/>
    <w:rsid w:val="009E2CB8"/>
    <w:rsid w:val="009E2DC1"/>
    <w:rsid w:val="009E3728"/>
    <w:rsid w:val="009E3829"/>
    <w:rsid w:val="009E41DD"/>
    <w:rsid w:val="009E43B8"/>
    <w:rsid w:val="009E5067"/>
    <w:rsid w:val="009E53EC"/>
    <w:rsid w:val="009E5433"/>
    <w:rsid w:val="009E5A6B"/>
    <w:rsid w:val="009E7BFB"/>
    <w:rsid w:val="009E7E86"/>
    <w:rsid w:val="009F1A69"/>
    <w:rsid w:val="009F22AF"/>
    <w:rsid w:val="009F244B"/>
    <w:rsid w:val="009F5F4C"/>
    <w:rsid w:val="009F763F"/>
    <w:rsid w:val="009F77CF"/>
    <w:rsid w:val="00A01FC4"/>
    <w:rsid w:val="00A05241"/>
    <w:rsid w:val="00A06628"/>
    <w:rsid w:val="00A10746"/>
    <w:rsid w:val="00A1104E"/>
    <w:rsid w:val="00A132FC"/>
    <w:rsid w:val="00A13D62"/>
    <w:rsid w:val="00A14369"/>
    <w:rsid w:val="00A1556F"/>
    <w:rsid w:val="00A1625D"/>
    <w:rsid w:val="00A1703B"/>
    <w:rsid w:val="00A1727F"/>
    <w:rsid w:val="00A1740D"/>
    <w:rsid w:val="00A20E61"/>
    <w:rsid w:val="00A21054"/>
    <w:rsid w:val="00A21E91"/>
    <w:rsid w:val="00A21F4C"/>
    <w:rsid w:val="00A220CB"/>
    <w:rsid w:val="00A22290"/>
    <w:rsid w:val="00A24345"/>
    <w:rsid w:val="00A24810"/>
    <w:rsid w:val="00A25334"/>
    <w:rsid w:val="00A25B24"/>
    <w:rsid w:val="00A27BFA"/>
    <w:rsid w:val="00A313EF"/>
    <w:rsid w:val="00A3147F"/>
    <w:rsid w:val="00A3253E"/>
    <w:rsid w:val="00A3357B"/>
    <w:rsid w:val="00A3410D"/>
    <w:rsid w:val="00A36061"/>
    <w:rsid w:val="00A36891"/>
    <w:rsid w:val="00A37F21"/>
    <w:rsid w:val="00A42AD0"/>
    <w:rsid w:val="00A43EA1"/>
    <w:rsid w:val="00A449A3"/>
    <w:rsid w:val="00A462B8"/>
    <w:rsid w:val="00A465AD"/>
    <w:rsid w:val="00A46626"/>
    <w:rsid w:val="00A46BB1"/>
    <w:rsid w:val="00A5101F"/>
    <w:rsid w:val="00A51C18"/>
    <w:rsid w:val="00A51C61"/>
    <w:rsid w:val="00A53382"/>
    <w:rsid w:val="00A546C1"/>
    <w:rsid w:val="00A54924"/>
    <w:rsid w:val="00A55E65"/>
    <w:rsid w:val="00A62C7E"/>
    <w:rsid w:val="00A64B1C"/>
    <w:rsid w:val="00A65BB7"/>
    <w:rsid w:val="00A661D1"/>
    <w:rsid w:val="00A66BF3"/>
    <w:rsid w:val="00A67287"/>
    <w:rsid w:val="00A70147"/>
    <w:rsid w:val="00A73402"/>
    <w:rsid w:val="00A746CD"/>
    <w:rsid w:val="00A7789D"/>
    <w:rsid w:val="00A77974"/>
    <w:rsid w:val="00A804A2"/>
    <w:rsid w:val="00A816CA"/>
    <w:rsid w:val="00A82C60"/>
    <w:rsid w:val="00A82C89"/>
    <w:rsid w:val="00A83095"/>
    <w:rsid w:val="00A831B4"/>
    <w:rsid w:val="00A844E0"/>
    <w:rsid w:val="00A8553F"/>
    <w:rsid w:val="00A86DC6"/>
    <w:rsid w:val="00A87A81"/>
    <w:rsid w:val="00A90C72"/>
    <w:rsid w:val="00A91289"/>
    <w:rsid w:val="00A92C79"/>
    <w:rsid w:val="00A9505C"/>
    <w:rsid w:val="00A95D2B"/>
    <w:rsid w:val="00A95EE4"/>
    <w:rsid w:val="00A96EAA"/>
    <w:rsid w:val="00A96FA5"/>
    <w:rsid w:val="00A970D9"/>
    <w:rsid w:val="00A97717"/>
    <w:rsid w:val="00A97793"/>
    <w:rsid w:val="00AA0B68"/>
    <w:rsid w:val="00AA123A"/>
    <w:rsid w:val="00AA225D"/>
    <w:rsid w:val="00AA2927"/>
    <w:rsid w:val="00AA2B19"/>
    <w:rsid w:val="00AA3AD8"/>
    <w:rsid w:val="00AA3D84"/>
    <w:rsid w:val="00AA47D0"/>
    <w:rsid w:val="00AA6190"/>
    <w:rsid w:val="00AA7F61"/>
    <w:rsid w:val="00AB14AD"/>
    <w:rsid w:val="00AB3E2D"/>
    <w:rsid w:val="00AB43F0"/>
    <w:rsid w:val="00AB49A0"/>
    <w:rsid w:val="00AC19F6"/>
    <w:rsid w:val="00AC51BC"/>
    <w:rsid w:val="00AC72D9"/>
    <w:rsid w:val="00AD0020"/>
    <w:rsid w:val="00AD0051"/>
    <w:rsid w:val="00AD0C79"/>
    <w:rsid w:val="00AD0D77"/>
    <w:rsid w:val="00AD4531"/>
    <w:rsid w:val="00AD4553"/>
    <w:rsid w:val="00AD5545"/>
    <w:rsid w:val="00AD780E"/>
    <w:rsid w:val="00AD7C88"/>
    <w:rsid w:val="00AD7E4D"/>
    <w:rsid w:val="00AE3CE8"/>
    <w:rsid w:val="00AE48F7"/>
    <w:rsid w:val="00AE4B28"/>
    <w:rsid w:val="00AE4FCB"/>
    <w:rsid w:val="00AE5078"/>
    <w:rsid w:val="00AF2869"/>
    <w:rsid w:val="00AF34CA"/>
    <w:rsid w:val="00AF3C95"/>
    <w:rsid w:val="00AF5712"/>
    <w:rsid w:val="00AF61C6"/>
    <w:rsid w:val="00AF663E"/>
    <w:rsid w:val="00AF712C"/>
    <w:rsid w:val="00B00630"/>
    <w:rsid w:val="00B0065E"/>
    <w:rsid w:val="00B0075B"/>
    <w:rsid w:val="00B0177F"/>
    <w:rsid w:val="00B0221F"/>
    <w:rsid w:val="00B053F9"/>
    <w:rsid w:val="00B058F6"/>
    <w:rsid w:val="00B0624A"/>
    <w:rsid w:val="00B06C05"/>
    <w:rsid w:val="00B073A8"/>
    <w:rsid w:val="00B10102"/>
    <w:rsid w:val="00B113FC"/>
    <w:rsid w:val="00B129C5"/>
    <w:rsid w:val="00B13CFE"/>
    <w:rsid w:val="00B13FDC"/>
    <w:rsid w:val="00B1470D"/>
    <w:rsid w:val="00B14AC3"/>
    <w:rsid w:val="00B15D93"/>
    <w:rsid w:val="00B15ECE"/>
    <w:rsid w:val="00B16F0C"/>
    <w:rsid w:val="00B174C6"/>
    <w:rsid w:val="00B1766C"/>
    <w:rsid w:val="00B17BAF"/>
    <w:rsid w:val="00B2136F"/>
    <w:rsid w:val="00B2160A"/>
    <w:rsid w:val="00B22549"/>
    <w:rsid w:val="00B239EA"/>
    <w:rsid w:val="00B23D23"/>
    <w:rsid w:val="00B242C4"/>
    <w:rsid w:val="00B25C37"/>
    <w:rsid w:val="00B25F07"/>
    <w:rsid w:val="00B2786D"/>
    <w:rsid w:val="00B3101F"/>
    <w:rsid w:val="00B31DC2"/>
    <w:rsid w:val="00B321B2"/>
    <w:rsid w:val="00B322AC"/>
    <w:rsid w:val="00B32F93"/>
    <w:rsid w:val="00B35A3E"/>
    <w:rsid w:val="00B369CC"/>
    <w:rsid w:val="00B36FE1"/>
    <w:rsid w:val="00B37184"/>
    <w:rsid w:val="00B37A0D"/>
    <w:rsid w:val="00B37B82"/>
    <w:rsid w:val="00B40137"/>
    <w:rsid w:val="00B40A40"/>
    <w:rsid w:val="00B414B1"/>
    <w:rsid w:val="00B418C6"/>
    <w:rsid w:val="00B418F2"/>
    <w:rsid w:val="00B42B9B"/>
    <w:rsid w:val="00B440D0"/>
    <w:rsid w:val="00B44A82"/>
    <w:rsid w:val="00B45525"/>
    <w:rsid w:val="00B45A88"/>
    <w:rsid w:val="00B45E20"/>
    <w:rsid w:val="00B45E3C"/>
    <w:rsid w:val="00B46E24"/>
    <w:rsid w:val="00B5047C"/>
    <w:rsid w:val="00B50BAA"/>
    <w:rsid w:val="00B50DA5"/>
    <w:rsid w:val="00B51969"/>
    <w:rsid w:val="00B51BE5"/>
    <w:rsid w:val="00B5282D"/>
    <w:rsid w:val="00B541E7"/>
    <w:rsid w:val="00B542EF"/>
    <w:rsid w:val="00B54E4E"/>
    <w:rsid w:val="00B55927"/>
    <w:rsid w:val="00B565A7"/>
    <w:rsid w:val="00B56B07"/>
    <w:rsid w:val="00B56CD4"/>
    <w:rsid w:val="00B57CBF"/>
    <w:rsid w:val="00B61ED9"/>
    <w:rsid w:val="00B62176"/>
    <w:rsid w:val="00B6221C"/>
    <w:rsid w:val="00B63BC9"/>
    <w:rsid w:val="00B64D2B"/>
    <w:rsid w:val="00B64DFB"/>
    <w:rsid w:val="00B6583A"/>
    <w:rsid w:val="00B66370"/>
    <w:rsid w:val="00B67B56"/>
    <w:rsid w:val="00B70A8D"/>
    <w:rsid w:val="00B70EEC"/>
    <w:rsid w:val="00B719EE"/>
    <w:rsid w:val="00B72004"/>
    <w:rsid w:val="00B72067"/>
    <w:rsid w:val="00B720E3"/>
    <w:rsid w:val="00B73883"/>
    <w:rsid w:val="00B73A91"/>
    <w:rsid w:val="00B73F19"/>
    <w:rsid w:val="00B74FAF"/>
    <w:rsid w:val="00B75073"/>
    <w:rsid w:val="00B75F96"/>
    <w:rsid w:val="00B76F46"/>
    <w:rsid w:val="00B775B6"/>
    <w:rsid w:val="00B779BE"/>
    <w:rsid w:val="00B77DF4"/>
    <w:rsid w:val="00B804D7"/>
    <w:rsid w:val="00B819B1"/>
    <w:rsid w:val="00B81EE9"/>
    <w:rsid w:val="00B82009"/>
    <w:rsid w:val="00B83A2B"/>
    <w:rsid w:val="00B84075"/>
    <w:rsid w:val="00B85624"/>
    <w:rsid w:val="00B86BEE"/>
    <w:rsid w:val="00B902CE"/>
    <w:rsid w:val="00B9097E"/>
    <w:rsid w:val="00B93F99"/>
    <w:rsid w:val="00B94237"/>
    <w:rsid w:val="00B94FAE"/>
    <w:rsid w:val="00B95484"/>
    <w:rsid w:val="00B96448"/>
    <w:rsid w:val="00B968CF"/>
    <w:rsid w:val="00B9707D"/>
    <w:rsid w:val="00B97D72"/>
    <w:rsid w:val="00BA0404"/>
    <w:rsid w:val="00BA128F"/>
    <w:rsid w:val="00BA20E6"/>
    <w:rsid w:val="00BA238F"/>
    <w:rsid w:val="00BA51EB"/>
    <w:rsid w:val="00BA6BE3"/>
    <w:rsid w:val="00BA77E9"/>
    <w:rsid w:val="00BA78EB"/>
    <w:rsid w:val="00BA7DCB"/>
    <w:rsid w:val="00BA7FCB"/>
    <w:rsid w:val="00BB0B74"/>
    <w:rsid w:val="00BB11C5"/>
    <w:rsid w:val="00BB1335"/>
    <w:rsid w:val="00BB44C3"/>
    <w:rsid w:val="00BB5EEC"/>
    <w:rsid w:val="00BC02C5"/>
    <w:rsid w:val="00BC1229"/>
    <w:rsid w:val="00BC2FE9"/>
    <w:rsid w:val="00BC3858"/>
    <w:rsid w:val="00BC3C3A"/>
    <w:rsid w:val="00BC41FD"/>
    <w:rsid w:val="00BC50F5"/>
    <w:rsid w:val="00BC5A5B"/>
    <w:rsid w:val="00BC6A8C"/>
    <w:rsid w:val="00BC6CDE"/>
    <w:rsid w:val="00BC7314"/>
    <w:rsid w:val="00BC738A"/>
    <w:rsid w:val="00BD0CA1"/>
    <w:rsid w:val="00BD2E6E"/>
    <w:rsid w:val="00BD3611"/>
    <w:rsid w:val="00BD3A91"/>
    <w:rsid w:val="00BD4938"/>
    <w:rsid w:val="00BD4CA6"/>
    <w:rsid w:val="00BD52D2"/>
    <w:rsid w:val="00BD583E"/>
    <w:rsid w:val="00BD59D2"/>
    <w:rsid w:val="00BD6D06"/>
    <w:rsid w:val="00BD7979"/>
    <w:rsid w:val="00BD7BDB"/>
    <w:rsid w:val="00BD7DFD"/>
    <w:rsid w:val="00BE23CD"/>
    <w:rsid w:val="00BE2794"/>
    <w:rsid w:val="00BE3CEB"/>
    <w:rsid w:val="00BE44BE"/>
    <w:rsid w:val="00BE5FE9"/>
    <w:rsid w:val="00BE68C7"/>
    <w:rsid w:val="00BF10EC"/>
    <w:rsid w:val="00BF1150"/>
    <w:rsid w:val="00BF2E5D"/>
    <w:rsid w:val="00BF37AB"/>
    <w:rsid w:val="00BF590A"/>
    <w:rsid w:val="00BF62CC"/>
    <w:rsid w:val="00C00B20"/>
    <w:rsid w:val="00C02C69"/>
    <w:rsid w:val="00C03211"/>
    <w:rsid w:val="00C03D3A"/>
    <w:rsid w:val="00C04795"/>
    <w:rsid w:val="00C058B5"/>
    <w:rsid w:val="00C0650F"/>
    <w:rsid w:val="00C06FED"/>
    <w:rsid w:val="00C072C6"/>
    <w:rsid w:val="00C121DC"/>
    <w:rsid w:val="00C12335"/>
    <w:rsid w:val="00C12C53"/>
    <w:rsid w:val="00C12EE3"/>
    <w:rsid w:val="00C15346"/>
    <w:rsid w:val="00C165D9"/>
    <w:rsid w:val="00C20D91"/>
    <w:rsid w:val="00C20E3B"/>
    <w:rsid w:val="00C2183B"/>
    <w:rsid w:val="00C2305C"/>
    <w:rsid w:val="00C23461"/>
    <w:rsid w:val="00C273C7"/>
    <w:rsid w:val="00C30373"/>
    <w:rsid w:val="00C30CD6"/>
    <w:rsid w:val="00C32D7D"/>
    <w:rsid w:val="00C34AC7"/>
    <w:rsid w:val="00C35175"/>
    <w:rsid w:val="00C35688"/>
    <w:rsid w:val="00C35A72"/>
    <w:rsid w:val="00C36BC1"/>
    <w:rsid w:val="00C37728"/>
    <w:rsid w:val="00C408EF"/>
    <w:rsid w:val="00C40C38"/>
    <w:rsid w:val="00C4106C"/>
    <w:rsid w:val="00C4183F"/>
    <w:rsid w:val="00C42F3B"/>
    <w:rsid w:val="00C43AC1"/>
    <w:rsid w:val="00C449C9"/>
    <w:rsid w:val="00C44B4C"/>
    <w:rsid w:val="00C45938"/>
    <w:rsid w:val="00C45CAA"/>
    <w:rsid w:val="00C461F0"/>
    <w:rsid w:val="00C52CF1"/>
    <w:rsid w:val="00C5447D"/>
    <w:rsid w:val="00C549CA"/>
    <w:rsid w:val="00C56479"/>
    <w:rsid w:val="00C564C1"/>
    <w:rsid w:val="00C578EA"/>
    <w:rsid w:val="00C63CF3"/>
    <w:rsid w:val="00C66AE4"/>
    <w:rsid w:val="00C66D3E"/>
    <w:rsid w:val="00C671AA"/>
    <w:rsid w:val="00C70B19"/>
    <w:rsid w:val="00C7101B"/>
    <w:rsid w:val="00C72285"/>
    <w:rsid w:val="00C74DBD"/>
    <w:rsid w:val="00C75ED6"/>
    <w:rsid w:val="00C77002"/>
    <w:rsid w:val="00C7702F"/>
    <w:rsid w:val="00C77236"/>
    <w:rsid w:val="00C77B40"/>
    <w:rsid w:val="00C800A7"/>
    <w:rsid w:val="00C82080"/>
    <w:rsid w:val="00C82212"/>
    <w:rsid w:val="00C82AA0"/>
    <w:rsid w:val="00C82DFF"/>
    <w:rsid w:val="00C839AF"/>
    <w:rsid w:val="00C83A97"/>
    <w:rsid w:val="00C85952"/>
    <w:rsid w:val="00C87F96"/>
    <w:rsid w:val="00C91E26"/>
    <w:rsid w:val="00C9368A"/>
    <w:rsid w:val="00C9531D"/>
    <w:rsid w:val="00C96D03"/>
    <w:rsid w:val="00C97E75"/>
    <w:rsid w:val="00CA207F"/>
    <w:rsid w:val="00CA2293"/>
    <w:rsid w:val="00CA25C3"/>
    <w:rsid w:val="00CA270F"/>
    <w:rsid w:val="00CA2C4C"/>
    <w:rsid w:val="00CA2DA7"/>
    <w:rsid w:val="00CA480A"/>
    <w:rsid w:val="00CA536F"/>
    <w:rsid w:val="00CA68C5"/>
    <w:rsid w:val="00CA7046"/>
    <w:rsid w:val="00CA74E1"/>
    <w:rsid w:val="00CA7A6D"/>
    <w:rsid w:val="00CA7A98"/>
    <w:rsid w:val="00CB004B"/>
    <w:rsid w:val="00CB08E9"/>
    <w:rsid w:val="00CB0F10"/>
    <w:rsid w:val="00CB152E"/>
    <w:rsid w:val="00CB5EDB"/>
    <w:rsid w:val="00CB7CBC"/>
    <w:rsid w:val="00CC0093"/>
    <w:rsid w:val="00CC05EA"/>
    <w:rsid w:val="00CC1B1C"/>
    <w:rsid w:val="00CC238E"/>
    <w:rsid w:val="00CC2752"/>
    <w:rsid w:val="00CC2944"/>
    <w:rsid w:val="00CC35C2"/>
    <w:rsid w:val="00CC3A94"/>
    <w:rsid w:val="00CC4E74"/>
    <w:rsid w:val="00CC65AF"/>
    <w:rsid w:val="00CC66C8"/>
    <w:rsid w:val="00CC6713"/>
    <w:rsid w:val="00CC7A4A"/>
    <w:rsid w:val="00CC7B83"/>
    <w:rsid w:val="00CD102C"/>
    <w:rsid w:val="00CD13C2"/>
    <w:rsid w:val="00CD267B"/>
    <w:rsid w:val="00CD2888"/>
    <w:rsid w:val="00CD3E25"/>
    <w:rsid w:val="00CD5FBF"/>
    <w:rsid w:val="00CD7847"/>
    <w:rsid w:val="00CE0008"/>
    <w:rsid w:val="00CE0EDB"/>
    <w:rsid w:val="00CE16DF"/>
    <w:rsid w:val="00CE1AF7"/>
    <w:rsid w:val="00CE33F5"/>
    <w:rsid w:val="00CE3B0C"/>
    <w:rsid w:val="00CE6564"/>
    <w:rsid w:val="00CF0285"/>
    <w:rsid w:val="00CF0D02"/>
    <w:rsid w:val="00CF5600"/>
    <w:rsid w:val="00CF6454"/>
    <w:rsid w:val="00CF64A4"/>
    <w:rsid w:val="00CF6C36"/>
    <w:rsid w:val="00CF77F3"/>
    <w:rsid w:val="00D00C5B"/>
    <w:rsid w:val="00D01984"/>
    <w:rsid w:val="00D023CC"/>
    <w:rsid w:val="00D04EC2"/>
    <w:rsid w:val="00D05423"/>
    <w:rsid w:val="00D066AE"/>
    <w:rsid w:val="00D07A3C"/>
    <w:rsid w:val="00D07F72"/>
    <w:rsid w:val="00D100F3"/>
    <w:rsid w:val="00D10D5E"/>
    <w:rsid w:val="00D141EC"/>
    <w:rsid w:val="00D154D8"/>
    <w:rsid w:val="00D156F8"/>
    <w:rsid w:val="00D1619C"/>
    <w:rsid w:val="00D17DB8"/>
    <w:rsid w:val="00D20B3D"/>
    <w:rsid w:val="00D22E76"/>
    <w:rsid w:val="00D264F5"/>
    <w:rsid w:val="00D26544"/>
    <w:rsid w:val="00D26AA8"/>
    <w:rsid w:val="00D3085D"/>
    <w:rsid w:val="00D31360"/>
    <w:rsid w:val="00D3533E"/>
    <w:rsid w:val="00D35C94"/>
    <w:rsid w:val="00D363C5"/>
    <w:rsid w:val="00D363D2"/>
    <w:rsid w:val="00D376F0"/>
    <w:rsid w:val="00D378AC"/>
    <w:rsid w:val="00D37B0A"/>
    <w:rsid w:val="00D42558"/>
    <w:rsid w:val="00D425B8"/>
    <w:rsid w:val="00D4582D"/>
    <w:rsid w:val="00D46179"/>
    <w:rsid w:val="00D46E0A"/>
    <w:rsid w:val="00D47052"/>
    <w:rsid w:val="00D50512"/>
    <w:rsid w:val="00D50B64"/>
    <w:rsid w:val="00D52B8C"/>
    <w:rsid w:val="00D561AE"/>
    <w:rsid w:val="00D56C1A"/>
    <w:rsid w:val="00D56EE3"/>
    <w:rsid w:val="00D5774E"/>
    <w:rsid w:val="00D60A5C"/>
    <w:rsid w:val="00D63148"/>
    <w:rsid w:val="00D63DA6"/>
    <w:rsid w:val="00D65F01"/>
    <w:rsid w:val="00D676D4"/>
    <w:rsid w:val="00D70310"/>
    <w:rsid w:val="00D711A7"/>
    <w:rsid w:val="00D71C90"/>
    <w:rsid w:val="00D734D1"/>
    <w:rsid w:val="00D73FF5"/>
    <w:rsid w:val="00D76CB1"/>
    <w:rsid w:val="00D76F0B"/>
    <w:rsid w:val="00D80244"/>
    <w:rsid w:val="00D80B04"/>
    <w:rsid w:val="00D81B7B"/>
    <w:rsid w:val="00D82A5B"/>
    <w:rsid w:val="00D82DA5"/>
    <w:rsid w:val="00D83906"/>
    <w:rsid w:val="00D845CB"/>
    <w:rsid w:val="00D84D1F"/>
    <w:rsid w:val="00D85253"/>
    <w:rsid w:val="00D85911"/>
    <w:rsid w:val="00D861ED"/>
    <w:rsid w:val="00D873E8"/>
    <w:rsid w:val="00D9129B"/>
    <w:rsid w:val="00D9309E"/>
    <w:rsid w:val="00D9376C"/>
    <w:rsid w:val="00D93E87"/>
    <w:rsid w:val="00D940D7"/>
    <w:rsid w:val="00D950ED"/>
    <w:rsid w:val="00D97932"/>
    <w:rsid w:val="00D97FED"/>
    <w:rsid w:val="00DA1E6F"/>
    <w:rsid w:val="00DA2E54"/>
    <w:rsid w:val="00DA35F3"/>
    <w:rsid w:val="00DA43FE"/>
    <w:rsid w:val="00DA4BE4"/>
    <w:rsid w:val="00DA526E"/>
    <w:rsid w:val="00DA5FB4"/>
    <w:rsid w:val="00DA6FE9"/>
    <w:rsid w:val="00DB00C1"/>
    <w:rsid w:val="00DB0893"/>
    <w:rsid w:val="00DB1EE3"/>
    <w:rsid w:val="00DB2A9F"/>
    <w:rsid w:val="00DB2EF0"/>
    <w:rsid w:val="00DB3311"/>
    <w:rsid w:val="00DB3E73"/>
    <w:rsid w:val="00DB4E26"/>
    <w:rsid w:val="00DB73B0"/>
    <w:rsid w:val="00DC03B5"/>
    <w:rsid w:val="00DC09D4"/>
    <w:rsid w:val="00DC4612"/>
    <w:rsid w:val="00DC4BCA"/>
    <w:rsid w:val="00DC581D"/>
    <w:rsid w:val="00DC6AC1"/>
    <w:rsid w:val="00DC6F61"/>
    <w:rsid w:val="00DC751E"/>
    <w:rsid w:val="00DD068F"/>
    <w:rsid w:val="00DD1749"/>
    <w:rsid w:val="00DD2903"/>
    <w:rsid w:val="00DD2D5A"/>
    <w:rsid w:val="00DD3CC7"/>
    <w:rsid w:val="00DD460F"/>
    <w:rsid w:val="00DD514B"/>
    <w:rsid w:val="00DD5639"/>
    <w:rsid w:val="00DD6E9C"/>
    <w:rsid w:val="00DE341A"/>
    <w:rsid w:val="00DE7B6C"/>
    <w:rsid w:val="00DF236B"/>
    <w:rsid w:val="00DF2586"/>
    <w:rsid w:val="00DF7171"/>
    <w:rsid w:val="00DF7CE4"/>
    <w:rsid w:val="00DF7E75"/>
    <w:rsid w:val="00E006E4"/>
    <w:rsid w:val="00E0084E"/>
    <w:rsid w:val="00E00FB2"/>
    <w:rsid w:val="00E01AD0"/>
    <w:rsid w:val="00E01C05"/>
    <w:rsid w:val="00E0234E"/>
    <w:rsid w:val="00E024A7"/>
    <w:rsid w:val="00E02607"/>
    <w:rsid w:val="00E0408B"/>
    <w:rsid w:val="00E050BB"/>
    <w:rsid w:val="00E05645"/>
    <w:rsid w:val="00E06331"/>
    <w:rsid w:val="00E06896"/>
    <w:rsid w:val="00E06A39"/>
    <w:rsid w:val="00E071B0"/>
    <w:rsid w:val="00E10F18"/>
    <w:rsid w:val="00E12353"/>
    <w:rsid w:val="00E12C34"/>
    <w:rsid w:val="00E13473"/>
    <w:rsid w:val="00E148E2"/>
    <w:rsid w:val="00E1549E"/>
    <w:rsid w:val="00E16116"/>
    <w:rsid w:val="00E17508"/>
    <w:rsid w:val="00E20B64"/>
    <w:rsid w:val="00E21887"/>
    <w:rsid w:val="00E22189"/>
    <w:rsid w:val="00E232F0"/>
    <w:rsid w:val="00E2416D"/>
    <w:rsid w:val="00E2477B"/>
    <w:rsid w:val="00E24D90"/>
    <w:rsid w:val="00E24EB6"/>
    <w:rsid w:val="00E25A1E"/>
    <w:rsid w:val="00E25B86"/>
    <w:rsid w:val="00E26F60"/>
    <w:rsid w:val="00E27F63"/>
    <w:rsid w:val="00E31205"/>
    <w:rsid w:val="00E3133E"/>
    <w:rsid w:val="00E31ED7"/>
    <w:rsid w:val="00E32184"/>
    <w:rsid w:val="00E32806"/>
    <w:rsid w:val="00E32D4A"/>
    <w:rsid w:val="00E33B6D"/>
    <w:rsid w:val="00E33C12"/>
    <w:rsid w:val="00E3524E"/>
    <w:rsid w:val="00E36DCB"/>
    <w:rsid w:val="00E36E15"/>
    <w:rsid w:val="00E40054"/>
    <w:rsid w:val="00E41BC6"/>
    <w:rsid w:val="00E4232C"/>
    <w:rsid w:val="00E4329A"/>
    <w:rsid w:val="00E44C84"/>
    <w:rsid w:val="00E454C4"/>
    <w:rsid w:val="00E464E8"/>
    <w:rsid w:val="00E470C3"/>
    <w:rsid w:val="00E47721"/>
    <w:rsid w:val="00E5161B"/>
    <w:rsid w:val="00E52559"/>
    <w:rsid w:val="00E529D8"/>
    <w:rsid w:val="00E52EF0"/>
    <w:rsid w:val="00E55A48"/>
    <w:rsid w:val="00E56EDE"/>
    <w:rsid w:val="00E57A07"/>
    <w:rsid w:val="00E57AFD"/>
    <w:rsid w:val="00E57BCC"/>
    <w:rsid w:val="00E57E0A"/>
    <w:rsid w:val="00E63370"/>
    <w:rsid w:val="00E63568"/>
    <w:rsid w:val="00E64CE2"/>
    <w:rsid w:val="00E64DA0"/>
    <w:rsid w:val="00E709A3"/>
    <w:rsid w:val="00E71745"/>
    <w:rsid w:val="00E71C47"/>
    <w:rsid w:val="00E72CFA"/>
    <w:rsid w:val="00E73582"/>
    <w:rsid w:val="00E74C0D"/>
    <w:rsid w:val="00E751A2"/>
    <w:rsid w:val="00E751CD"/>
    <w:rsid w:val="00E752CF"/>
    <w:rsid w:val="00E77EE3"/>
    <w:rsid w:val="00E800C8"/>
    <w:rsid w:val="00E810B6"/>
    <w:rsid w:val="00E86B47"/>
    <w:rsid w:val="00E87221"/>
    <w:rsid w:val="00E87919"/>
    <w:rsid w:val="00E87B4B"/>
    <w:rsid w:val="00E87D75"/>
    <w:rsid w:val="00E908B3"/>
    <w:rsid w:val="00E940A6"/>
    <w:rsid w:val="00E9448F"/>
    <w:rsid w:val="00E95A89"/>
    <w:rsid w:val="00E96805"/>
    <w:rsid w:val="00EA0028"/>
    <w:rsid w:val="00EA004D"/>
    <w:rsid w:val="00EA101B"/>
    <w:rsid w:val="00EA1463"/>
    <w:rsid w:val="00EA16B7"/>
    <w:rsid w:val="00EA43A6"/>
    <w:rsid w:val="00EA6282"/>
    <w:rsid w:val="00EA69CD"/>
    <w:rsid w:val="00EA77F3"/>
    <w:rsid w:val="00EA7F85"/>
    <w:rsid w:val="00EB1BBB"/>
    <w:rsid w:val="00EB1CAF"/>
    <w:rsid w:val="00EB2113"/>
    <w:rsid w:val="00EB4939"/>
    <w:rsid w:val="00EB565F"/>
    <w:rsid w:val="00EB672A"/>
    <w:rsid w:val="00EB6E4C"/>
    <w:rsid w:val="00EB768B"/>
    <w:rsid w:val="00EC16B0"/>
    <w:rsid w:val="00EC2622"/>
    <w:rsid w:val="00EC262A"/>
    <w:rsid w:val="00EC44D1"/>
    <w:rsid w:val="00EC596A"/>
    <w:rsid w:val="00EC6499"/>
    <w:rsid w:val="00EC768E"/>
    <w:rsid w:val="00EC774F"/>
    <w:rsid w:val="00EC7D26"/>
    <w:rsid w:val="00ED006C"/>
    <w:rsid w:val="00ED012B"/>
    <w:rsid w:val="00ED06E3"/>
    <w:rsid w:val="00ED0E0D"/>
    <w:rsid w:val="00ED29C4"/>
    <w:rsid w:val="00ED3885"/>
    <w:rsid w:val="00ED39E1"/>
    <w:rsid w:val="00ED3AE1"/>
    <w:rsid w:val="00ED453A"/>
    <w:rsid w:val="00ED61FF"/>
    <w:rsid w:val="00ED6476"/>
    <w:rsid w:val="00ED6FBE"/>
    <w:rsid w:val="00EE0F0B"/>
    <w:rsid w:val="00EE28D4"/>
    <w:rsid w:val="00EE3C81"/>
    <w:rsid w:val="00EE4245"/>
    <w:rsid w:val="00EE4E6D"/>
    <w:rsid w:val="00EE60CF"/>
    <w:rsid w:val="00EE6632"/>
    <w:rsid w:val="00EE69D5"/>
    <w:rsid w:val="00EF1A1F"/>
    <w:rsid w:val="00EF2197"/>
    <w:rsid w:val="00EF25BB"/>
    <w:rsid w:val="00EF2A4A"/>
    <w:rsid w:val="00EF4944"/>
    <w:rsid w:val="00EF68C9"/>
    <w:rsid w:val="00EF6BE7"/>
    <w:rsid w:val="00EF782E"/>
    <w:rsid w:val="00EF7D26"/>
    <w:rsid w:val="00F00CBA"/>
    <w:rsid w:val="00F010CB"/>
    <w:rsid w:val="00F0234F"/>
    <w:rsid w:val="00F03C4C"/>
    <w:rsid w:val="00F04886"/>
    <w:rsid w:val="00F06FD8"/>
    <w:rsid w:val="00F07FC1"/>
    <w:rsid w:val="00F07FF9"/>
    <w:rsid w:val="00F11452"/>
    <w:rsid w:val="00F12568"/>
    <w:rsid w:val="00F1447C"/>
    <w:rsid w:val="00F14894"/>
    <w:rsid w:val="00F16CDF"/>
    <w:rsid w:val="00F16E24"/>
    <w:rsid w:val="00F17C9F"/>
    <w:rsid w:val="00F22E34"/>
    <w:rsid w:val="00F2495D"/>
    <w:rsid w:val="00F249AD"/>
    <w:rsid w:val="00F26DC1"/>
    <w:rsid w:val="00F30EDB"/>
    <w:rsid w:val="00F312C3"/>
    <w:rsid w:val="00F31479"/>
    <w:rsid w:val="00F32A6A"/>
    <w:rsid w:val="00F32CC6"/>
    <w:rsid w:val="00F3375E"/>
    <w:rsid w:val="00F409EE"/>
    <w:rsid w:val="00F40CE9"/>
    <w:rsid w:val="00F411BA"/>
    <w:rsid w:val="00F418B9"/>
    <w:rsid w:val="00F44306"/>
    <w:rsid w:val="00F44CF5"/>
    <w:rsid w:val="00F45119"/>
    <w:rsid w:val="00F453FB"/>
    <w:rsid w:val="00F45DBA"/>
    <w:rsid w:val="00F46380"/>
    <w:rsid w:val="00F47031"/>
    <w:rsid w:val="00F50BAC"/>
    <w:rsid w:val="00F51792"/>
    <w:rsid w:val="00F5320C"/>
    <w:rsid w:val="00F536B9"/>
    <w:rsid w:val="00F54574"/>
    <w:rsid w:val="00F565DA"/>
    <w:rsid w:val="00F6009A"/>
    <w:rsid w:val="00F60262"/>
    <w:rsid w:val="00F6200D"/>
    <w:rsid w:val="00F628A3"/>
    <w:rsid w:val="00F634D4"/>
    <w:rsid w:val="00F63916"/>
    <w:rsid w:val="00F63ED9"/>
    <w:rsid w:val="00F653E2"/>
    <w:rsid w:val="00F65809"/>
    <w:rsid w:val="00F70130"/>
    <w:rsid w:val="00F70EA3"/>
    <w:rsid w:val="00F7116F"/>
    <w:rsid w:val="00F717BC"/>
    <w:rsid w:val="00F746ED"/>
    <w:rsid w:val="00F752A1"/>
    <w:rsid w:val="00F75762"/>
    <w:rsid w:val="00F75DCD"/>
    <w:rsid w:val="00F762AF"/>
    <w:rsid w:val="00F76F93"/>
    <w:rsid w:val="00F775BC"/>
    <w:rsid w:val="00F777D9"/>
    <w:rsid w:val="00F77B87"/>
    <w:rsid w:val="00F80B85"/>
    <w:rsid w:val="00F81A2F"/>
    <w:rsid w:val="00F84D9D"/>
    <w:rsid w:val="00F870CE"/>
    <w:rsid w:val="00F902EF"/>
    <w:rsid w:val="00F9075B"/>
    <w:rsid w:val="00F94557"/>
    <w:rsid w:val="00F948ED"/>
    <w:rsid w:val="00F964EB"/>
    <w:rsid w:val="00F97745"/>
    <w:rsid w:val="00FA0AD0"/>
    <w:rsid w:val="00FA1831"/>
    <w:rsid w:val="00FA3E77"/>
    <w:rsid w:val="00FA75AC"/>
    <w:rsid w:val="00FB15A0"/>
    <w:rsid w:val="00FB1E94"/>
    <w:rsid w:val="00FB3E6E"/>
    <w:rsid w:val="00FB4396"/>
    <w:rsid w:val="00FB7283"/>
    <w:rsid w:val="00FC0C44"/>
    <w:rsid w:val="00FC3309"/>
    <w:rsid w:val="00FC5AC5"/>
    <w:rsid w:val="00FC70B6"/>
    <w:rsid w:val="00FD0A9E"/>
    <w:rsid w:val="00FD0F2E"/>
    <w:rsid w:val="00FD1EB4"/>
    <w:rsid w:val="00FD4E05"/>
    <w:rsid w:val="00FD578C"/>
    <w:rsid w:val="00FD6E9E"/>
    <w:rsid w:val="00FE1885"/>
    <w:rsid w:val="00FE35FC"/>
    <w:rsid w:val="00FE46AB"/>
    <w:rsid w:val="00FE49AC"/>
    <w:rsid w:val="00FE5E85"/>
    <w:rsid w:val="00FE5FAE"/>
    <w:rsid w:val="00FE6114"/>
    <w:rsid w:val="00FE7868"/>
    <w:rsid w:val="00FE7909"/>
    <w:rsid w:val="00FE7BF7"/>
    <w:rsid w:val="00FF0A7E"/>
    <w:rsid w:val="00FF109F"/>
    <w:rsid w:val="00FF133E"/>
    <w:rsid w:val="00FF1805"/>
    <w:rsid w:val="00FF2B4A"/>
    <w:rsid w:val="00FF60FB"/>
    <w:rsid w:val="00FF669B"/>
    <w:rsid w:val="00FF70FA"/>
    <w:rsid w:val="00FF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0FC2FF5"/>
  <w15:chartTrackingRefBased/>
  <w15:docId w15:val="{76BEAB5F-67C7-40C9-85E2-8E55E082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546C1"/>
    <w:rPr>
      <w:sz w:val="26"/>
      <w:szCs w:val="26"/>
      <w:lang w:val="en-US" w:eastAsia="en-US"/>
    </w:rPr>
  </w:style>
  <w:style w:type="paragraph" w:styleId="Heading1">
    <w:name w:val="heading 1"/>
    <w:aliases w:val="muc 1,H1"/>
    <w:basedOn w:val="Normal"/>
    <w:next w:val="Normal"/>
    <w:qFormat/>
    <w:rsid w:val="00183D10"/>
    <w:pPr>
      <w:keepNext/>
      <w:numPr>
        <w:numId w:val="8"/>
      </w:numPr>
      <w:spacing w:before="120" w:after="60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aliases w:val="ĐIỀU,muc 1.1"/>
    <w:basedOn w:val="Normal"/>
    <w:next w:val="Normal"/>
    <w:link w:val="Heading2Char"/>
    <w:qFormat/>
    <w:rsid w:val="00413BB9"/>
    <w:pPr>
      <w:keepNext/>
      <w:spacing w:before="120" w:after="120"/>
      <w:outlineLvl w:val="1"/>
    </w:pPr>
    <w:rPr>
      <w:b/>
      <w:bCs/>
      <w:iCs/>
      <w:sz w:val="24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120" w:after="60"/>
      <w:outlineLvl w:val="2"/>
    </w:pPr>
    <w:rPr>
      <w:b/>
      <w:bCs/>
      <w:lang w:val="x-none" w:eastAsia="x-none"/>
    </w:rPr>
  </w:style>
  <w:style w:type="paragraph" w:styleId="Heading4">
    <w:name w:val="heading 4"/>
    <w:basedOn w:val="Normal"/>
    <w:next w:val="Normal"/>
    <w:qFormat/>
    <w:rsid w:val="00183D10"/>
    <w:pPr>
      <w:numPr>
        <w:ilvl w:val="3"/>
        <w:numId w:val="8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183D10"/>
    <w:pPr>
      <w:numPr>
        <w:ilvl w:val="4"/>
        <w:numId w:val="8"/>
      </w:numPr>
      <w:spacing w:before="240" w:after="60"/>
      <w:outlineLvl w:val="4"/>
    </w:pPr>
    <w:rPr>
      <w:bCs/>
      <w:iCs/>
      <w:lang w:val="x-none" w:eastAsia="x-none"/>
    </w:rPr>
  </w:style>
  <w:style w:type="paragraph" w:styleId="Heading6">
    <w:name w:val="heading 6"/>
    <w:basedOn w:val="Normal"/>
    <w:next w:val="Normal"/>
    <w:qFormat/>
    <w:rsid w:val="006C41C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C41CE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6C41CE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customStyle="1" w:styleId="StyleHeading2JustifiedBefore6pt">
    <w:name w:val="Style Heading 2 + Justified Before:  6 pt"/>
    <w:basedOn w:val="Heading2"/>
    <w:pPr>
      <w:jc w:val="both"/>
    </w:pPr>
    <w:rPr>
      <w:iCs w:val="0"/>
      <w:szCs w:val="20"/>
    </w:rPr>
  </w:style>
  <w:style w:type="paragraph" w:customStyle="1" w:styleId="StyleHeading3Black">
    <w:name w:val="Style Heading 3 + Black"/>
    <w:basedOn w:val="Heading3"/>
    <w:rPr>
      <w:color w:val="000000"/>
    </w:rPr>
  </w:style>
  <w:style w:type="character" w:customStyle="1" w:styleId="Heading3CharChar">
    <w:name w:val="Heading 3 Char Char"/>
    <w:rPr>
      <w:rFonts w:cs="Arial"/>
      <w:b/>
      <w:bCs/>
      <w:sz w:val="26"/>
      <w:szCs w:val="26"/>
      <w:lang w:val="en-US" w:eastAsia="en-US" w:bidi="ar-SA"/>
    </w:rPr>
  </w:style>
  <w:style w:type="character" w:customStyle="1" w:styleId="StyleHeading3BlackChar">
    <w:name w:val="Style Heading 3 + Black Char"/>
    <w:rPr>
      <w:rFonts w:cs="Arial"/>
      <w:b/>
      <w:bCs/>
      <w:color w:val="000000"/>
      <w:sz w:val="26"/>
      <w:szCs w:val="26"/>
      <w:lang w:val="en-US" w:eastAsia="en-US" w:bidi="ar-SA"/>
    </w:rPr>
  </w:style>
  <w:style w:type="character" w:customStyle="1" w:styleId="Heading4Char">
    <w:name w:val="Heading 4 Char"/>
    <w:rPr>
      <w:sz w:val="26"/>
      <w:szCs w:val="26"/>
      <w:lang w:val="fr-FR" w:eastAsia="en-US" w:bidi="ar-SA"/>
    </w:rPr>
  </w:style>
  <w:style w:type="paragraph" w:customStyle="1" w:styleId="StyleHeading3Black1">
    <w:name w:val="Style Heading 3 + Black1"/>
    <w:basedOn w:val="Heading3"/>
    <w:semiHidden/>
    <w:rsid w:val="000671B6"/>
    <w:rPr>
      <w:color w:val="000000"/>
    </w:rPr>
  </w:style>
  <w:style w:type="paragraph" w:customStyle="1" w:styleId="style4">
    <w:name w:val="style4"/>
    <w:basedOn w:val="StyleHeading3Black1"/>
    <w:pPr>
      <w:numPr>
        <w:ilvl w:val="2"/>
        <w:numId w:val="1"/>
      </w:numPr>
    </w:pPr>
    <w:rPr>
      <w:b w:val="0"/>
    </w:rPr>
  </w:style>
  <w:style w:type="paragraph" w:customStyle="1" w:styleId="StyleHeading4Black">
    <w:name w:val="Style Heading 4 + Black"/>
    <w:basedOn w:val="Heading4"/>
    <w:rPr>
      <w:color w:val="000000"/>
    </w:rPr>
  </w:style>
  <w:style w:type="paragraph" w:customStyle="1" w:styleId="StyleJustified">
    <w:name w:val="Style Justified"/>
    <w:basedOn w:val="Normal"/>
    <w:link w:val="StyleJustifiedChar"/>
    <w:semiHidden/>
    <w:pPr>
      <w:ind w:firstLine="1134"/>
      <w:jc w:val="both"/>
    </w:pPr>
    <w:rPr>
      <w:sz w:val="24"/>
      <w:szCs w:val="20"/>
    </w:rPr>
  </w:style>
  <w:style w:type="character" w:customStyle="1" w:styleId="StyleJustifiedChar">
    <w:name w:val="Style Justified Char"/>
    <w:link w:val="StyleJustified"/>
    <w:rsid w:val="00B62176"/>
    <w:rPr>
      <w:sz w:val="24"/>
      <w:lang w:val="en-US" w:eastAsia="en-US" w:bidi="ar-SA"/>
    </w:rPr>
  </w:style>
  <w:style w:type="paragraph" w:customStyle="1" w:styleId="StyleJustified1">
    <w:name w:val="Style Justified1"/>
    <w:basedOn w:val="Normal"/>
    <w:semiHidden/>
    <w:pPr>
      <w:numPr>
        <w:numId w:val="3"/>
      </w:numPr>
      <w:jc w:val="both"/>
    </w:pPr>
    <w:rPr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StyleStyleJustified1Black">
    <w:name w:val="Style Style Justified1 + Black"/>
    <w:basedOn w:val="StyleJustified1"/>
    <w:rPr>
      <w:color w:val="000000"/>
    </w:rPr>
  </w:style>
  <w:style w:type="paragraph" w:customStyle="1" w:styleId="gchudng">
    <w:name w:val="gạch đầu dòng"/>
    <w:basedOn w:val="StyleJustified1"/>
    <w:rPr>
      <w:color w:val="000000"/>
    </w:rPr>
  </w:style>
  <w:style w:type="character" w:customStyle="1" w:styleId="StyleJustified1Char">
    <w:name w:val="Style Justified1 Char"/>
    <w:rPr>
      <w:sz w:val="24"/>
      <w:lang w:val="en-US" w:eastAsia="en-US" w:bidi="ar-SA"/>
    </w:rPr>
  </w:style>
  <w:style w:type="character" w:customStyle="1" w:styleId="gchudngChar">
    <w:name w:val="gạch đầu dòng Char"/>
    <w:rPr>
      <w:color w:val="000000"/>
      <w:sz w:val="24"/>
      <w:lang w:val="en-US" w:eastAsia="en-US" w:bidi="ar-SA"/>
    </w:rPr>
  </w:style>
  <w:style w:type="paragraph" w:styleId="BodyText3">
    <w:name w:val="Body Text 3"/>
    <w:basedOn w:val="Normal"/>
  </w:style>
  <w:style w:type="paragraph" w:customStyle="1" w:styleId="Mc1">
    <w:name w:val="Mục 1"/>
    <w:basedOn w:val="StyleHeading3Black1"/>
    <w:rsid w:val="00B62176"/>
    <w:pPr>
      <w:numPr>
        <w:ilvl w:val="2"/>
        <w:numId w:val="8"/>
      </w:numPr>
      <w:spacing w:after="0"/>
    </w:pPr>
  </w:style>
  <w:style w:type="paragraph" w:customStyle="1" w:styleId="Mc11">
    <w:name w:val="Mục 1.1"/>
    <w:basedOn w:val="Heading4"/>
    <w:rsid w:val="00B62176"/>
    <w:pPr>
      <w:spacing w:before="120"/>
    </w:pPr>
    <w:rPr>
      <w:i/>
      <w:iCs/>
    </w:rPr>
  </w:style>
  <w:style w:type="paragraph" w:customStyle="1" w:styleId="CHNG">
    <w:name w:val="CHƯƠNG"/>
    <w:basedOn w:val="Heading1"/>
    <w:rsid w:val="00893F02"/>
    <w:pPr>
      <w:spacing w:after="120"/>
      <w:jc w:val="center"/>
    </w:pPr>
    <w:rPr>
      <w:rFonts w:cs="Times New Roman"/>
      <w:szCs w:val="20"/>
    </w:rPr>
  </w:style>
  <w:style w:type="paragraph" w:customStyle="1" w:styleId="Gchudng0">
    <w:name w:val="Gạch đầu dòng"/>
    <w:basedOn w:val="gchudng"/>
    <w:rsid w:val="00B62176"/>
    <w:pPr>
      <w:numPr>
        <w:numId w:val="0"/>
      </w:numPr>
    </w:pPr>
  </w:style>
  <w:style w:type="paragraph" w:customStyle="1" w:styleId="Liudng">
    <w:name w:val="Lùi đầu dòng"/>
    <w:basedOn w:val="StyleJustified"/>
    <w:link w:val="LiudngChar"/>
    <w:rsid w:val="00B62176"/>
    <w:rPr>
      <w:sz w:val="26"/>
    </w:rPr>
  </w:style>
  <w:style w:type="character" w:customStyle="1" w:styleId="LiudngChar">
    <w:name w:val="Lùi đầu dòng Char"/>
    <w:link w:val="Liudng"/>
    <w:rsid w:val="00B62176"/>
    <w:rPr>
      <w:sz w:val="26"/>
      <w:lang w:val="en-US" w:eastAsia="en-US" w:bidi="ar-SA"/>
    </w:rPr>
  </w:style>
  <w:style w:type="paragraph" w:customStyle="1" w:styleId="udng">
    <w:name w:val="+ đầu dòng"/>
    <w:basedOn w:val="StyleJustified1"/>
    <w:rsid w:val="002D1B7F"/>
    <w:pPr>
      <w:numPr>
        <w:numId w:val="0"/>
      </w:numPr>
      <w:ind w:left="1134"/>
    </w:pPr>
  </w:style>
  <w:style w:type="paragraph" w:styleId="TOC1">
    <w:name w:val="toc 1"/>
    <w:basedOn w:val="Normal"/>
    <w:next w:val="Normal"/>
    <w:autoRedefine/>
    <w:uiPriority w:val="39"/>
    <w:rsid w:val="00413BB9"/>
    <w:pPr>
      <w:tabs>
        <w:tab w:val="right" w:leader="dot" w:pos="8778"/>
      </w:tabs>
    </w:pPr>
    <w:rPr>
      <w:b/>
      <w:noProof/>
      <w:sz w:val="24"/>
    </w:rPr>
  </w:style>
  <w:style w:type="paragraph" w:styleId="TOC2">
    <w:name w:val="toc 2"/>
    <w:basedOn w:val="Normal"/>
    <w:next w:val="Normal"/>
    <w:autoRedefine/>
    <w:uiPriority w:val="39"/>
    <w:rsid w:val="00413BB9"/>
    <w:pPr>
      <w:tabs>
        <w:tab w:val="left" w:pos="567"/>
        <w:tab w:val="right" w:leader="dot" w:pos="9072"/>
      </w:tabs>
      <w:spacing w:before="120" w:after="120" w:line="20" w:lineRule="atLeast"/>
    </w:pPr>
    <w:rPr>
      <w:b/>
      <w:noProof/>
      <w:sz w:val="24"/>
    </w:rPr>
  </w:style>
  <w:style w:type="paragraph" w:styleId="TOC3">
    <w:name w:val="toc 3"/>
    <w:basedOn w:val="Normal"/>
    <w:next w:val="Normal"/>
    <w:autoRedefine/>
    <w:uiPriority w:val="39"/>
    <w:rsid w:val="00050AD2"/>
    <w:pPr>
      <w:tabs>
        <w:tab w:val="left" w:pos="840"/>
        <w:tab w:val="right" w:pos="8931"/>
      </w:tabs>
      <w:spacing w:before="60"/>
    </w:pPr>
  </w:style>
  <w:style w:type="table" w:styleId="TableGrid">
    <w:name w:val="Table Grid"/>
    <w:basedOn w:val="TableNormal"/>
    <w:uiPriority w:val="59"/>
    <w:rsid w:val="003148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B6E4C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EB6E4C"/>
    <w:pPr>
      <w:spacing w:after="120" w:line="480" w:lineRule="auto"/>
    </w:pPr>
    <w:rPr>
      <w:bCs/>
    </w:rPr>
  </w:style>
  <w:style w:type="paragraph" w:styleId="DocumentMap">
    <w:name w:val="Document Map"/>
    <w:basedOn w:val="Normal"/>
    <w:semiHidden/>
    <w:rsid w:val="00557FB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eading">
    <w:name w:val="Heading"/>
    <w:aliases w:val="2"/>
    <w:basedOn w:val="Normal"/>
    <w:rsid w:val="009506A2"/>
    <w:rPr>
      <w:rFonts w:ascii="VNtimes new roman" w:hAnsi="VNtimes new roman"/>
      <w:sz w:val="20"/>
    </w:rPr>
  </w:style>
  <w:style w:type="paragraph" w:styleId="BodyTextIndent">
    <w:name w:val="Body Text Indent"/>
    <w:basedOn w:val="Normal"/>
    <w:rsid w:val="0064137C"/>
    <w:pPr>
      <w:spacing w:after="120"/>
      <w:ind w:left="283"/>
    </w:pPr>
  </w:style>
  <w:style w:type="paragraph" w:styleId="ListNumber3">
    <w:name w:val="List Number 3"/>
    <w:basedOn w:val="Normal"/>
    <w:rsid w:val="009561A4"/>
    <w:pPr>
      <w:numPr>
        <w:numId w:val="2"/>
      </w:numPr>
    </w:pPr>
  </w:style>
  <w:style w:type="character" w:styleId="Strong">
    <w:name w:val="Strong"/>
    <w:qFormat/>
    <w:rsid w:val="00CA74E1"/>
    <w:rPr>
      <w:b/>
      <w:bCs/>
    </w:rPr>
  </w:style>
  <w:style w:type="paragraph" w:styleId="Date">
    <w:name w:val="Date"/>
    <w:basedOn w:val="Normal"/>
    <w:next w:val="Normal"/>
    <w:rsid w:val="00822030"/>
    <w:pPr>
      <w:widowControl w:val="0"/>
      <w:jc w:val="both"/>
    </w:pPr>
    <w:rPr>
      <w:rFonts w:eastAsia="MS Mincho"/>
      <w:kern w:val="2"/>
      <w:sz w:val="22"/>
      <w:lang w:eastAsia="ja-JP"/>
    </w:rPr>
  </w:style>
  <w:style w:type="paragraph" w:customStyle="1" w:styleId="gachdaudong">
    <w:name w:val="gach dau dong"/>
    <w:basedOn w:val="Normal"/>
    <w:link w:val="gachdaudongChar"/>
    <w:rsid w:val="00BC50F5"/>
    <w:pPr>
      <w:jc w:val="both"/>
    </w:pPr>
    <w:rPr>
      <w:lang w:val="fr-FR" w:eastAsia="x-none"/>
    </w:rPr>
  </w:style>
  <w:style w:type="character" w:customStyle="1" w:styleId="gachdaudongChar">
    <w:name w:val="gach dau dong Char"/>
    <w:link w:val="gachdaudong"/>
    <w:rsid w:val="00BC50F5"/>
    <w:rPr>
      <w:sz w:val="26"/>
      <w:szCs w:val="26"/>
      <w:lang w:val="fr-FR" w:eastAsia="x-none"/>
    </w:rPr>
  </w:style>
  <w:style w:type="paragraph" w:customStyle="1" w:styleId="dautron">
    <w:name w:val="dau tron"/>
    <w:basedOn w:val="Normal"/>
    <w:rsid w:val="00BC50F5"/>
    <w:pPr>
      <w:numPr>
        <w:ilvl w:val="2"/>
        <w:numId w:val="4"/>
      </w:numPr>
      <w:ind w:firstLine="1170"/>
      <w:jc w:val="both"/>
    </w:pPr>
  </w:style>
  <w:style w:type="paragraph" w:styleId="BodyTextIndent2">
    <w:name w:val="Body Text Indent 2"/>
    <w:basedOn w:val="Normal"/>
    <w:rsid w:val="00765DFE"/>
    <w:pPr>
      <w:spacing w:after="120" w:line="480" w:lineRule="auto"/>
      <w:ind w:left="360"/>
    </w:pPr>
    <w:rPr>
      <w:rFonts w:ascii=".VnTime" w:hAnsi=".VnTime"/>
      <w:sz w:val="28"/>
      <w:szCs w:val="20"/>
      <w:lang w:val="vi-VN"/>
    </w:rPr>
  </w:style>
  <w:style w:type="character" w:styleId="FollowedHyperlink">
    <w:name w:val="FollowedHyperlink"/>
    <w:rsid w:val="002C3A7B"/>
    <w:rPr>
      <w:color w:val="800080"/>
      <w:u w:val="single"/>
    </w:rPr>
  </w:style>
  <w:style w:type="paragraph" w:styleId="BodyText">
    <w:name w:val="Body Text"/>
    <w:basedOn w:val="Normal"/>
    <w:rsid w:val="00161FE5"/>
    <w:pPr>
      <w:spacing w:after="120"/>
    </w:pPr>
  </w:style>
  <w:style w:type="paragraph" w:styleId="TOC7">
    <w:name w:val="toc 7"/>
    <w:basedOn w:val="Normal"/>
    <w:next w:val="Normal"/>
    <w:autoRedefine/>
    <w:uiPriority w:val="39"/>
    <w:rsid w:val="00161FE5"/>
    <w:pPr>
      <w:ind w:left="1680"/>
    </w:pPr>
    <w:rPr>
      <w:sz w:val="28"/>
    </w:rPr>
  </w:style>
  <w:style w:type="paragraph" w:customStyle="1" w:styleId="daucong">
    <w:name w:val="dau cong"/>
    <w:basedOn w:val="Normal"/>
    <w:link w:val="daucongChar"/>
    <w:rsid w:val="00CC1B1C"/>
    <w:pPr>
      <w:tabs>
        <w:tab w:val="left" w:pos="1170"/>
      </w:tabs>
      <w:ind w:firstLine="520"/>
      <w:jc w:val="both"/>
    </w:pPr>
  </w:style>
  <w:style w:type="character" w:customStyle="1" w:styleId="daucongChar">
    <w:name w:val="dau cong Char"/>
    <w:link w:val="daucong"/>
    <w:rsid w:val="00CC1B1C"/>
    <w:rPr>
      <w:sz w:val="26"/>
      <w:szCs w:val="26"/>
      <w:lang w:val="en-US" w:eastAsia="en-US" w:bidi="ar-SA"/>
    </w:rPr>
  </w:style>
  <w:style w:type="paragraph" w:customStyle="1" w:styleId="Stylegchudng13pt">
    <w:name w:val="Style gạch đầu dòng + 13 pt"/>
    <w:basedOn w:val="Normal"/>
    <w:rsid w:val="008D17E9"/>
    <w:pPr>
      <w:numPr>
        <w:numId w:val="6"/>
      </w:numPr>
      <w:jc w:val="both"/>
    </w:pPr>
    <w:rPr>
      <w:color w:val="000000"/>
      <w:szCs w:val="20"/>
    </w:rPr>
  </w:style>
  <w:style w:type="paragraph" w:customStyle="1" w:styleId="gachdaudong0">
    <w:name w:val="gachdaudong"/>
    <w:basedOn w:val="Stylegchudng13pt"/>
    <w:rsid w:val="008D17E9"/>
    <w:pPr>
      <w:tabs>
        <w:tab w:val="num" w:pos="720"/>
      </w:tabs>
      <w:ind w:firstLine="540"/>
    </w:pPr>
    <w:rPr>
      <w:szCs w:val="26"/>
    </w:rPr>
  </w:style>
  <w:style w:type="numbering" w:styleId="111111">
    <w:name w:val="Outline List 2"/>
    <w:basedOn w:val="NoList"/>
    <w:semiHidden/>
    <w:rsid w:val="009800B9"/>
    <w:pPr>
      <w:numPr>
        <w:numId w:val="7"/>
      </w:numPr>
    </w:pPr>
  </w:style>
  <w:style w:type="paragraph" w:customStyle="1" w:styleId="a">
    <w:name w:val="a)"/>
    <w:basedOn w:val="gachdaudong"/>
    <w:rsid w:val="008B1D10"/>
    <w:pPr>
      <w:tabs>
        <w:tab w:val="left" w:pos="1040"/>
      </w:tabs>
      <w:ind w:firstLine="780"/>
    </w:pPr>
    <w:rPr>
      <w:lang w:val="de-DE"/>
    </w:rPr>
  </w:style>
  <w:style w:type="paragraph" w:styleId="TOC4">
    <w:name w:val="toc 4"/>
    <w:basedOn w:val="Normal"/>
    <w:next w:val="Normal"/>
    <w:autoRedefine/>
    <w:uiPriority w:val="39"/>
    <w:rsid w:val="00416123"/>
    <w:pPr>
      <w:ind w:left="720"/>
    </w:pPr>
    <w:rPr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416123"/>
    <w:pPr>
      <w:ind w:left="960"/>
    </w:pPr>
    <w:rPr>
      <w:sz w:val="24"/>
      <w:szCs w:val="24"/>
    </w:rPr>
  </w:style>
  <w:style w:type="paragraph" w:styleId="TOC6">
    <w:name w:val="toc 6"/>
    <w:basedOn w:val="Normal"/>
    <w:next w:val="Normal"/>
    <w:autoRedefine/>
    <w:uiPriority w:val="39"/>
    <w:rsid w:val="00416123"/>
    <w:pPr>
      <w:ind w:left="1200"/>
    </w:pPr>
    <w:rPr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416123"/>
    <w:pPr>
      <w:ind w:left="1680"/>
    </w:pPr>
    <w:rPr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416123"/>
    <w:pPr>
      <w:ind w:left="1920"/>
    </w:pPr>
    <w:rPr>
      <w:sz w:val="24"/>
      <w:szCs w:val="24"/>
    </w:rPr>
  </w:style>
  <w:style w:type="paragraph" w:customStyle="1" w:styleId="NormalBold">
    <w:name w:val="Normal + Bold"/>
    <w:basedOn w:val="Normal"/>
    <w:rsid w:val="007A29D0"/>
    <w:rPr>
      <w:b/>
    </w:rPr>
  </w:style>
  <w:style w:type="paragraph" w:styleId="ListBullet2">
    <w:name w:val="List Bullet 2"/>
    <w:basedOn w:val="Normal"/>
    <w:rsid w:val="004459C5"/>
    <w:pPr>
      <w:numPr>
        <w:numId w:val="9"/>
      </w:numPr>
    </w:pPr>
  </w:style>
  <w:style w:type="paragraph" w:styleId="ListBullet3">
    <w:name w:val="List Bullet 3"/>
    <w:basedOn w:val="Normal"/>
    <w:rsid w:val="004459C5"/>
    <w:pPr>
      <w:numPr>
        <w:numId w:val="10"/>
      </w:numPr>
    </w:pPr>
  </w:style>
  <w:style w:type="paragraph" w:styleId="ListContinue2">
    <w:name w:val="List Continue 2"/>
    <w:basedOn w:val="Normal"/>
    <w:rsid w:val="004459C5"/>
    <w:pPr>
      <w:spacing w:after="120"/>
      <w:ind w:left="720"/>
    </w:pPr>
  </w:style>
  <w:style w:type="paragraph" w:styleId="Caption">
    <w:name w:val="caption"/>
    <w:basedOn w:val="Normal"/>
    <w:next w:val="Normal"/>
    <w:qFormat/>
    <w:rsid w:val="004459C5"/>
    <w:rPr>
      <w:b/>
      <w:bCs/>
      <w:sz w:val="20"/>
      <w:szCs w:val="20"/>
    </w:rPr>
  </w:style>
  <w:style w:type="paragraph" w:styleId="BodyTextFirstIndent">
    <w:name w:val="Body Text First Indent"/>
    <w:basedOn w:val="BodyText"/>
    <w:rsid w:val="004459C5"/>
    <w:pPr>
      <w:ind w:firstLine="210"/>
    </w:pPr>
  </w:style>
  <w:style w:type="paragraph" w:styleId="BodyTextFirstIndent2">
    <w:name w:val="Body Text First Indent 2"/>
    <w:basedOn w:val="BodyTextIndent"/>
    <w:rsid w:val="004459C5"/>
    <w:pPr>
      <w:ind w:left="360" w:firstLine="210"/>
    </w:pPr>
  </w:style>
  <w:style w:type="paragraph" w:customStyle="1" w:styleId="StyleHeading2IUmuc11Complex13pt">
    <w:name w:val="Style Heading 2ĐIỀUmuc 1.1 + (Complex) 13 pt"/>
    <w:basedOn w:val="Heading2"/>
    <w:link w:val="StyleHeading2IUmuc11Complex13ptChar"/>
    <w:autoRedefine/>
    <w:rsid w:val="007B7FD9"/>
    <w:rPr>
      <w:sz w:val="26"/>
      <w:szCs w:val="26"/>
    </w:rPr>
  </w:style>
  <w:style w:type="character" w:customStyle="1" w:styleId="Heading2Char">
    <w:name w:val="Heading 2 Char"/>
    <w:aliases w:val="ĐIỀU Char,muc 1.1 Char"/>
    <w:link w:val="Heading2"/>
    <w:rsid w:val="00413BB9"/>
    <w:rPr>
      <w:b/>
      <w:bCs/>
      <w:iCs/>
      <w:sz w:val="24"/>
      <w:szCs w:val="28"/>
      <w:lang w:val="x-none" w:eastAsia="x-none"/>
    </w:rPr>
  </w:style>
  <w:style w:type="character" w:customStyle="1" w:styleId="StyleHeading2IUmuc11Complex13ptChar">
    <w:name w:val="Style Heading 2ĐIỀUmuc 1.1 + (Complex) 13 pt Char"/>
    <w:link w:val="StyleHeading2IUmuc11Complex13pt"/>
    <w:rsid w:val="007B7FD9"/>
    <w:rPr>
      <w:b/>
      <w:bCs/>
      <w:iCs/>
      <w:sz w:val="26"/>
      <w:szCs w:val="26"/>
      <w:lang w:val="x-none" w:eastAsia="x-none"/>
    </w:rPr>
  </w:style>
  <w:style w:type="paragraph" w:styleId="ListNumber">
    <w:name w:val="List Number"/>
    <w:basedOn w:val="Normal"/>
    <w:rsid w:val="00B51969"/>
    <w:pPr>
      <w:numPr>
        <w:numId w:val="11"/>
      </w:numPr>
    </w:pPr>
    <w:rPr>
      <w:noProof/>
    </w:rPr>
  </w:style>
  <w:style w:type="character" w:customStyle="1" w:styleId="apple-converted-space">
    <w:name w:val="apple-converted-space"/>
    <w:rsid w:val="007F547A"/>
    <w:rPr>
      <w:rFonts w:eastAsia="SimSun"/>
      <w:noProof/>
      <w:lang w:val="en-US" w:eastAsia="zh-CN" w:bidi="ar-SA"/>
    </w:rPr>
  </w:style>
  <w:style w:type="character" w:customStyle="1" w:styleId="cs5efed22f">
    <w:name w:val="cs5efed22f"/>
    <w:rsid w:val="007F547A"/>
    <w:rPr>
      <w:rFonts w:eastAsia="SimSun"/>
      <w:noProof/>
      <w:lang w:val="en-US" w:eastAsia="zh-CN" w:bidi="ar-SA"/>
    </w:rPr>
  </w:style>
  <w:style w:type="paragraph" w:styleId="ListParagraph">
    <w:name w:val="List Paragraph"/>
    <w:basedOn w:val="Normal"/>
    <w:uiPriority w:val="34"/>
    <w:qFormat/>
    <w:rsid w:val="0010320D"/>
    <w:pPr>
      <w:ind w:left="720"/>
    </w:pPr>
  </w:style>
  <w:style w:type="paragraph" w:customStyle="1" w:styleId="cs95e872d0">
    <w:name w:val="cs95e872d0"/>
    <w:basedOn w:val="Normal"/>
    <w:rsid w:val="00332C4F"/>
    <w:pPr>
      <w:spacing w:before="100" w:beforeAutospacing="1" w:after="100" w:afterAutospacing="1"/>
    </w:pPr>
    <w:rPr>
      <w:sz w:val="24"/>
      <w:szCs w:val="24"/>
    </w:rPr>
  </w:style>
  <w:style w:type="paragraph" w:styleId="List2">
    <w:name w:val="List 2"/>
    <w:basedOn w:val="Normal"/>
    <w:rsid w:val="00B81EE9"/>
    <w:pPr>
      <w:ind w:left="720" w:hanging="360"/>
      <w:contextualSpacing/>
    </w:pPr>
  </w:style>
  <w:style w:type="paragraph" w:styleId="ListBullet">
    <w:name w:val="List Bullet"/>
    <w:basedOn w:val="Normal"/>
    <w:rsid w:val="00B81EE9"/>
    <w:pPr>
      <w:numPr>
        <w:numId w:val="12"/>
      </w:numPr>
    </w:pPr>
    <w:rPr>
      <w:noProof/>
    </w:rPr>
  </w:style>
  <w:style w:type="character" w:customStyle="1" w:styleId="Heading3Char">
    <w:name w:val="Heading 3 Char"/>
    <w:link w:val="Heading3"/>
    <w:rsid w:val="00A43EA1"/>
    <w:rPr>
      <w:rFonts w:cs="Arial"/>
      <w:b/>
      <w:bCs/>
      <w:sz w:val="26"/>
      <w:szCs w:val="26"/>
    </w:rPr>
  </w:style>
  <w:style w:type="character" w:customStyle="1" w:styleId="Heading5Char">
    <w:name w:val="Heading 5 Char"/>
    <w:link w:val="Heading5"/>
    <w:rsid w:val="00A43EA1"/>
    <w:rPr>
      <w:bCs/>
      <w:iCs/>
      <w:sz w:val="26"/>
      <w:szCs w:val="26"/>
      <w:lang w:val="x-none" w:eastAsia="x-none"/>
    </w:rPr>
  </w:style>
  <w:style w:type="character" w:customStyle="1" w:styleId="HeaderChar">
    <w:name w:val="Header Char"/>
    <w:link w:val="Header"/>
    <w:uiPriority w:val="99"/>
    <w:rsid w:val="00270764"/>
    <w:rPr>
      <w:sz w:val="26"/>
      <w:szCs w:val="26"/>
    </w:rPr>
  </w:style>
  <w:style w:type="character" w:customStyle="1" w:styleId="Vnbnnidung">
    <w:name w:val="Văn bản nội dung"/>
    <w:rsid w:val="006F1CD0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vi-VN"/>
    </w:rPr>
  </w:style>
  <w:style w:type="character" w:customStyle="1" w:styleId="FooterChar">
    <w:name w:val="Footer Char"/>
    <w:link w:val="Footer"/>
    <w:uiPriority w:val="99"/>
    <w:rsid w:val="003D43B2"/>
    <w:rPr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418B9"/>
    <w:pPr>
      <w:keepLines/>
      <w:numPr>
        <w:numId w:val="0"/>
      </w:numPr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</w:rPr>
  </w:style>
  <w:style w:type="character" w:styleId="Emphasis">
    <w:name w:val="Emphasis"/>
    <w:qFormat/>
    <w:rsid w:val="00413BB9"/>
    <w:rPr>
      <w:i/>
      <w:iCs/>
    </w:rPr>
  </w:style>
  <w:style w:type="paragraph" w:customStyle="1" w:styleId="Char">
    <w:name w:val="Char"/>
    <w:basedOn w:val="Normal"/>
    <w:autoRedefine/>
    <w:rsid w:val="00BA0404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XuanThe\DailyWork\Danh%20Muc%20Quy%20Trinh\Quy%20Trinh\MauQT\QTTN%20(Da%20Duyet)\Mau%20Quy%20Trinh%20Thi%20Nghiem%20Ro%20Le%20(Da%20Duyet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FB7FE597985C74A834893342260F90F" ma:contentTypeVersion="10" ma:contentTypeDescription="Tạo tài liệu mới." ma:contentTypeScope="" ma:versionID="692d70ee42c78230ca27343995acbb50">
  <xsd:schema xmlns:xsd="http://www.w3.org/2001/XMLSchema" xmlns:xs="http://www.w3.org/2001/XMLSchema" xmlns:p="http://schemas.microsoft.com/office/2006/metadata/properties" xmlns:ns2="ceaf89fd-7712-4ede-9f0c-08b853ae7753" targetNamespace="http://schemas.microsoft.com/office/2006/metadata/properties" ma:root="true" ma:fieldsID="1c1c927070bba2e282ef7114228a9f12" ns2:_="">
    <xsd:import namespace="ceaf89fd-7712-4ede-9f0c-08b853ae7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89fd-7712-4ede-9f0c-08b853ae7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ECC0D6-E1CE-4067-8EEB-37EA5D86F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89fd-7712-4ede-9f0c-08b853ae7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D17657-ACDF-4B82-862A-E3A03CB66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AD1A51-97A1-4D01-BCA3-168614F6D1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7E4862-1393-4B33-9149-241E32E8D48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Quy Trinh Thi Nghiem Ro Le (Da Duyet).dot</Template>
  <TotalTime>22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2:  MÔ HÌNH NHÀ MÁY THỦY ĐIỆN A VƯƠNG</vt:lpstr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2:  MÔ HÌNH NHÀ MÁY THỦY ĐIỆN A VƯƠNG</dc:title>
  <dc:subject/>
  <dc:creator>CBSX-P10C</dc:creator>
  <cp:keywords/>
  <cp:lastModifiedBy>vanty</cp:lastModifiedBy>
  <cp:revision>20</cp:revision>
  <cp:lastPrinted>2025-03-31T11:17:00Z</cp:lastPrinted>
  <dcterms:created xsi:type="dcterms:W3CDTF">2026-01-21T23:59:00Z</dcterms:created>
  <dcterms:modified xsi:type="dcterms:W3CDTF">2026-02-24T08:14:00Z</dcterms:modified>
</cp:coreProperties>
</file>